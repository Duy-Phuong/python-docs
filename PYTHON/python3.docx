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303349F3" w:rsidR="00450E1B" w:rsidRPr="007B47D2" w:rsidRDefault="00F41432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r>
        <w:rPr>
          <w:rFonts w:ascii="Edwardian Script ITC" w:hAnsi="Edwardian Script ITC"/>
          <w:sz w:val="80"/>
          <w:szCs w:val="80"/>
        </w:rPr>
        <w:t xml:space="preserve">Python 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0D8C4259" w:rsidR="005D3C97" w:rsidRPr="00433EAA" w:rsidRDefault="00D7080F" w:rsidP="00E66D31">
      <w:pPr>
        <w:pStyle w:val="Heading1"/>
      </w:pPr>
      <w:r>
        <w:t>Master class</w:t>
      </w:r>
    </w:p>
    <w:p w14:paraId="6F8957CA" w14:textId="5D05ABD0" w:rsidR="005D3C97" w:rsidRDefault="00800209" w:rsidP="005D3C97">
      <w:pPr>
        <w:pStyle w:val="Heading2"/>
      </w:pPr>
      <w:bookmarkStart w:id="1" w:name="_ngxukwhmp2x0" w:colFirst="0" w:colLast="0"/>
      <w:bookmarkEnd w:id="1"/>
      <w:r>
        <w:t xml:space="preserve">2. </w:t>
      </w:r>
      <w:proofErr w:type="spellStart"/>
      <w:r w:rsidR="00A11B8E" w:rsidRPr="00231440">
        <w:t>Cài</w:t>
      </w:r>
      <w:proofErr w:type="spellEnd"/>
      <w:r w:rsidR="00A11B8E" w:rsidRPr="00231440">
        <w:t xml:space="preserve"> </w:t>
      </w:r>
      <w:proofErr w:type="spellStart"/>
      <w:r w:rsidR="00A11B8E" w:rsidRPr="00231440">
        <w:t>đặt</w:t>
      </w:r>
      <w:proofErr w:type="spellEnd"/>
      <w:r w:rsidR="00995986">
        <w:t xml:space="preserve"> </w:t>
      </w:r>
      <w:proofErr w:type="spellStart"/>
      <w:r w:rsidR="00995986">
        <w:t>trên</w:t>
      </w:r>
      <w:proofErr w:type="spellEnd"/>
      <w:r w:rsidR="00995986">
        <w:t xml:space="preserve"> windows</w:t>
      </w:r>
      <w:r w:rsidR="0039236E">
        <w:t>:</w:t>
      </w:r>
    </w:p>
    <w:p w14:paraId="43CE32DB" w14:textId="77777777" w:rsidR="00995986" w:rsidRPr="00FF7EB9" w:rsidRDefault="00995986" w:rsidP="0072010F">
      <w:pPr>
        <w:rPr>
          <w:szCs w:val="28"/>
        </w:rPr>
      </w:pPr>
      <w:proofErr w:type="spellStart"/>
      <w:r w:rsidRPr="00FF7EB9">
        <w:rPr>
          <w:szCs w:val="28"/>
        </w:rPr>
        <w:t>Khi</w:t>
      </w:r>
      <w:proofErr w:type="spellEnd"/>
      <w:r w:rsidRPr="00FF7EB9">
        <w:rPr>
          <w:szCs w:val="28"/>
        </w:rPr>
        <w:t xml:space="preserve"> </w:t>
      </w:r>
      <w:proofErr w:type="spellStart"/>
      <w:r w:rsidRPr="00FF7EB9">
        <w:rPr>
          <w:szCs w:val="28"/>
        </w:rPr>
        <w:t>cài</w:t>
      </w:r>
      <w:proofErr w:type="spellEnd"/>
      <w:r w:rsidRPr="00FF7EB9">
        <w:rPr>
          <w:szCs w:val="28"/>
        </w:rPr>
        <w:t xml:space="preserve"> </w:t>
      </w:r>
      <w:proofErr w:type="spellStart"/>
      <w:r w:rsidRPr="00FF7EB9">
        <w:rPr>
          <w:szCs w:val="28"/>
        </w:rPr>
        <w:t>nhớ</w:t>
      </w:r>
      <w:proofErr w:type="spellEnd"/>
      <w:r w:rsidRPr="00FF7EB9">
        <w:rPr>
          <w:szCs w:val="28"/>
        </w:rPr>
        <w:t xml:space="preserve"> click </w:t>
      </w:r>
      <w:proofErr w:type="spellStart"/>
      <w:r w:rsidRPr="00FF7EB9">
        <w:rPr>
          <w:szCs w:val="28"/>
        </w:rPr>
        <w:t>chọn</w:t>
      </w:r>
      <w:proofErr w:type="spellEnd"/>
      <w:r w:rsidRPr="00FF7EB9">
        <w:rPr>
          <w:szCs w:val="28"/>
        </w:rPr>
        <w:t xml:space="preserve"> add 3.6 to path</w:t>
      </w:r>
      <w:r>
        <w:rPr>
          <w:szCs w:val="28"/>
        </w:rPr>
        <w:t xml:space="preserve">: </w:t>
      </w:r>
      <w:hyperlink r:id="rId11" w:history="1">
        <w:r w:rsidRPr="008A785F">
          <w:rPr>
            <w:rStyle w:val="Hyperlink"/>
            <w:szCs w:val="28"/>
          </w:rPr>
          <w:t>https://www.python.org/</w:t>
        </w:r>
      </w:hyperlink>
    </w:p>
    <w:p w14:paraId="5881CFDA" w14:textId="77777777" w:rsidR="00995986" w:rsidRPr="00FF7EB9" w:rsidRDefault="00995986" w:rsidP="00995986">
      <w:pPr>
        <w:rPr>
          <w:szCs w:val="28"/>
        </w:rPr>
      </w:pPr>
      <w:r w:rsidRPr="00FF7EB9">
        <w:rPr>
          <w:noProof/>
          <w:szCs w:val="28"/>
        </w:rPr>
        <w:drawing>
          <wp:inline distT="0" distB="0" distL="0" distR="0" wp14:anchorId="425A28E6" wp14:editId="68D30C6E">
            <wp:extent cx="3630436" cy="22098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58" r="1082"/>
                    <a:stretch/>
                  </pic:blipFill>
                  <pic:spPr bwMode="auto">
                    <a:xfrm>
                      <a:off x="0" y="0"/>
                      <a:ext cx="3651208" cy="222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C54D" w14:textId="77777777" w:rsidR="00995986" w:rsidRDefault="00995986" w:rsidP="00995986">
      <w:pPr>
        <w:pStyle w:val="Code"/>
      </w:pP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 python</w:t>
      </w:r>
    </w:p>
    <w:p w14:paraId="0310CC0E" w14:textId="77777777" w:rsidR="00995986" w:rsidRDefault="00995986" w:rsidP="00995986">
      <w:pPr>
        <w:pStyle w:val="Code"/>
      </w:pPr>
      <w:r>
        <w:t>exit</w:t>
      </w:r>
    </w:p>
    <w:p w14:paraId="3670E797" w14:textId="77777777" w:rsidR="00995986" w:rsidRPr="0030673F" w:rsidRDefault="00995986" w:rsidP="00995986">
      <w:pPr>
        <w:pStyle w:val="Code"/>
      </w:pPr>
      <w:r>
        <w:t xml:space="preserve">=&gt; </w:t>
      </w:r>
      <w:proofErr w:type="spellStart"/>
      <w:r>
        <w:t>để</w:t>
      </w:r>
      <w:proofErr w:type="spellEnd"/>
      <w:r>
        <w:t xml:space="preserve"> check version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24714FAC" w14:textId="77777777" w:rsidR="00995986" w:rsidRDefault="00995986" w:rsidP="00995986">
      <w:pPr>
        <w:rPr>
          <w:szCs w:val="28"/>
        </w:rPr>
      </w:pPr>
      <w:r w:rsidRPr="0033021B">
        <w:rPr>
          <w:b/>
          <w:bCs/>
          <w:szCs w:val="28"/>
        </w:rPr>
        <w:t>IDE</w:t>
      </w:r>
      <w:r>
        <w:rPr>
          <w:szCs w:val="28"/>
        </w:rPr>
        <w:t xml:space="preserve">: </w:t>
      </w:r>
      <w:hyperlink r:id="rId13" w:history="1">
        <w:r w:rsidRPr="0059068E">
          <w:rPr>
            <w:rStyle w:val="Hyperlink"/>
            <w:szCs w:val="28"/>
          </w:rPr>
          <w:t>https://www.jetbrains.com/</w:t>
        </w:r>
      </w:hyperlink>
    </w:p>
    <w:p w14:paraId="2A0A2C5D" w14:textId="77777777" w:rsidR="00995986" w:rsidRDefault="00995986" w:rsidP="00995986">
      <w:pPr>
        <w:rPr>
          <w:szCs w:val="28"/>
        </w:rPr>
      </w:pP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community version for free</w:t>
      </w:r>
    </w:p>
    <w:p w14:paraId="6354AC12" w14:textId="77777777" w:rsidR="00995986" w:rsidRPr="00FF7EB9" w:rsidRDefault="00995986" w:rsidP="00995986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F734294" wp14:editId="398D72BB">
            <wp:extent cx="3345180" cy="2494615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7072" cy="25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E69" w14:textId="15D693A4" w:rsidR="00A6308A" w:rsidRPr="00FF5954" w:rsidRDefault="00833A43" w:rsidP="00A6308A">
      <w:pPr>
        <w:tabs>
          <w:tab w:val="left" w:pos="5592"/>
        </w:tabs>
      </w:pPr>
      <w:r w:rsidRPr="00FF5954">
        <w:t xml:space="preserve">Sau </w:t>
      </w:r>
      <w:proofErr w:type="spellStart"/>
      <w:r w:rsidRPr="00FF5954">
        <w:t>đó</w:t>
      </w:r>
      <w:proofErr w:type="spellEnd"/>
      <w:r w:rsidRPr="00FF5954">
        <w:t xml:space="preserve"> </w:t>
      </w:r>
      <w:proofErr w:type="spellStart"/>
      <w:r w:rsidRPr="0033021B">
        <w:rPr>
          <w:b/>
          <w:bCs/>
        </w:rPr>
        <w:t>cài</w:t>
      </w:r>
      <w:proofErr w:type="spellEnd"/>
      <w:r w:rsidRPr="0033021B">
        <w:rPr>
          <w:b/>
          <w:bCs/>
        </w:rPr>
        <w:t xml:space="preserve"> plugin </w:t>
      </w:r>
      <w:proofErr w:type="spellStart"/>
      <w:r w:rsidRPr="0033021B">
        <w:rPr>
          <w:b/>
          <w:bCs/>
        </w:rPr>
        <w:t>cho</w:t>
      </w:r>
      <w:proofErr w:type="spellEnd"/>
      <w:r w:rsidRPr="0033021B">
        <w:rPr>
          <w:b/>
          <w:bCs/>
        </w:rPr>
        <w:t xml:space="preserve"> </w:t>
      </w:r>
      <w:proofErr w:type="spellStart"/>
      <w:proofErr w:type="gramStart"/>
      <w:r w:rsidRPr="0033021B">
        <w:rPr>
          <w:b/>
          <w:bCs/>
        </w:rPr>
        <w:t>inteliji</w:t>
      </w:r>
      <w:proofErr w:type="spellEnd"/>
      <w:r w:rsidRPr="00FF5954">
        <w:t xml:space="preserve"> </w:t>
      </w:r>
      <w:r w:rsidR="00FF5954" w:rsidRPr="00FF5954">
        <w:t xml:space="preserve"> </w:t>
      </w:r>
      <w:proofErr w:type="spellStart"/>
      <w:r w:rsidR="00FF5954" w:rsidRPr="00FF5954">
        <w:t>bằng</w:t>
      </w:r>
      <w:proofErr w:type="spellEnd"/>
      <w:proofErr w:type="gramEnd"/>
      <w:r w:rsidR="00FF5954" w:rsidRPr="00FF5954">
        <w:t xml:space="preserve"> </w:t>
      </w:r>
      <w:proofErr w:type="spellStart"/>
      <w:r w:rsidR="00FF5954">
        <w:t>cách</w:t>
      </w:r>
      <w:proofErr w:type="spellEnd"/>
      <w:r w:rsidR="00FF5954">
        <w:t xml:space="preserve"> ở </w:t>
      </w:r>
      <w:proofErr w:type="spellStart"/>
      <w:r w:rsidR="00FF5954">
        <w:t>màn</w:t>
      </w:r>
      <w:proofErr w:type="spellEnd"/>
      <w:r w:rsidR="00FF5954">
        <w:t xml:space="preserve"> </w:t>
      </w:r>
      <w:proofErr w:type="spellStart"/>
      <w:r w:rsidR="00FF5954">
        <w:t>hình</w:t>
      </w:r>
      <w:proofErr w:type="spellEnd"/>
      <w:r w:rsidR="00FF5954">
        <w:t xml:space="preserve"> </w:t>
      </w:r>
      <w:proofErr w:type="spellStart"/>
      <w:r w:rsidR="00FF5954">
        <w:t>chào</w:t>
      </w:r>
      <w:proofErr w:type="spellEnd"/>
      <w:r w:rsidR="00FF5954">
        <w:t xml:space="preserve"> </w:t>
      </w:r>
      <w:proofErr w:type="spellStart"/>
      <w:r w:rsidR="00FF5954">
        <w:t>chọn</w:t>
      </w:r>
      <w:proofErr w:type="spellEnd"/>
      <w:r w:rsidR="00FF5954">
        <w:t xml:space="preserve"> </w:t>
      </w:r>
      <w:r w:rsidR="00FF5954" w:rsidRPr="00234347">
        <w:rPr>
          <w:b/>
          <w:bCs/>
        </w:rPr>
        <w:t>settings/plugin</w:t>
      </w:r>
    </w:p>
    <w:p w14:paraId="2A317B8F" w14:textId="32D0AF37" w:rsidR="00833A43" w:rsidRDefault="00833A43" w:rsidP="00A6308A">
      <w:pPr>
        <w:tabs>
          <w:tab w:val="left" w:pos="5592"/>
        </w:tabs>
        <w:rPr>
          <w:lang w:val="fr-FR"/>
        </w:rPr>
      </w:pPr>
      <w:r>
        <w:rPr>
          <w:noProof/>
        </w:rPr>
        <w:drawing>
          <wp:inline distT="0" distB="0" distL="0" distR="0" wp14:anchorId="50D5F683" wp14:editId="258D24FC">
            <wp:extent cx="5113020" cy="39123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038" cy="39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9864" w14:textId="1DCD21F1" w:rsidR="00833A43" w:rsidRDefault="00833A43" w:rsidP="00A6308A">
      <w:pPr>
        <w:tabs>
          <w:tab w:val="left" w:pos="5592"/>
        </w:tabs>
        <w:rPr>
          <w:lang w:val="fr-FR"/>
        </w:rPr>
      </w:pPr>
      <w:proofErr w:type="spellStart"/>
      <w:r w:rsidRPr="00833A43">
        <w:rPr>
          <w:lang w:val="fr-FR"/>
        </w:rPr>
        <w:t>Sau</w:t>
      </w:r>
      <w:proofErr w:type="spellEnd"/>
      <w:r w:rsidRPr="00833A43">
        <w:rPr>
          <w:lang w:val="fr-FR"/>
        </w:rPr>
        <w:t xml:space="preserve"> </w:t>
      </w:r>
      <w:proofErr w:type="spellStart"/>
      <w:r w:rsidRPr="00833A43">
        <w:rPr>
          <w:lang w:val="fr-FR"/>
        </w:rPr>
        <w:t>đó</w:t>
      </w:r>
      <w:proofErr w:type="spellEnd"/>
      <w:r w:rsidRPr="00833A43">
        <w:rPr>
          <w:lang w:val="fr-FR"/>
        </w:rPr>
        <w:t xml:space="preserve"> </w:t>
      </w:r>
      <w:proofErr w:type="spellStart"/>
      <w:r w:rsidRPr="00833A43">
        <w:rPr>
          <w:lang w:val="fr-FR"/>
        </w:rPr>
        <w:t>ấn</w:t>
      </w:r>
      <w:proofErr w:type="spellEnd"/>
      <w:r w:rsidRPr="00833A43">
        <w:rPr>
          <w:lang w:val="fr-FR"/>
        </w:rPr>
        <w:t xml:space="preserve"> </w:t>
      </w:r>
      <w:proofErr w:type="spellStart"/>
      <w:r w:rsidRPr="00833A43">
        <w:rPr>
          <w:lang w:val="fr-FR"/>
        </w:rPr>
        <w:t>vào</w:t>
      </w:r>
      <w:proofErr w:type="spellEnd"/>
      <w:r w:rsidRPr="00833A43">
        <w:rPr>
          <w:lang w:val="fr-FR"/>
        </w:rPr>
        <w:t xml:space="preserve"> </w:t>
      </w:r>
      <w:proofErr w:type="spellStart"/>
      <w:r w:rsidRPr="00833A43">
        <w:rPr>
          <w:lang w:val="fr-FR"/>
        </w:rPr>
        <w:t>nút</w:t>
      </w:r>
      <w:proofErr w:type="spellEnd"/>
      <w:r w:rsidRPr="00833A43">
        <w:rPr>
          <w:lang w:val="fr-FR"/>
        </w:rPr>
        <w:t xml:space="preserve"> </w:t>
      </w:r>
      <w:r w:rsidRPr="00786CD3">
        <w:rPr>
          <w:b/>
          <w:bCs/>
          <w:lang w:val="fr-FR"/>
        </w:rPr>
        <w:t>Restart</w:t>
      </w:r>
      <w:r w:rsidRPr="00833A43">
        <w:rPr>
          <w:lang w:val="fr-FR"/>
        </w:rPr>
        <w:t xml:space="preserve"> </w:t>
      </w:r>
      <w:proofErr w:type="spellStart"/>
      <w:r w:rsidRPr="00833A43">
        <w:rPr>
          <w:lang w:val="fr-FR"/>
        </w:rPr>
        <w:t>sa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cài</w:t>
      </w:r>
      <w:proofErr w:type="spellEnd"/>
    </w:p>
    <w:p w14:paraId="619BD7FE" w14:textId="60BE57E3" w:rsidR="008756E0" w:rsidRPr="007F65F4" w:rsidRDefault="008756E0" w:rsidP="00A6308A">
      <w:pPr>
        <w:tabs>
          <w:tab w:val="left" w:pos="5592"/>
        </w:tabs>
      </w:pPr>
      <w:r w:rsidRPr="007F65F4">
        <w:t>Co</w:t>
      </w:r>
      <w:r w:rsidR="00800209" w:rsidRPr="007F65F4">
        <w:t>n</w:t>
      </w:r>
      <w:r w:rsidRPr="007F65F4">
        <w:t xml:space="preserve">fig </w:t>
      </w:r>
      <w:proofErr w:type="gramStart"/>
      <w:r w:rsidRPr="007F65F4">
        <w:t>SDK :</w:t>
      </w:r>
      <w:proofErr w:type="gramEnd"/>
      <w:r w:rsidR="007F65F4" w:rsidRPr="007F65F4">
        <w:t xml:space="preserve"> </w:t>
      </w:r>
      <w:proofErr w:type="spellStart"/>
      <w:r w:rsidR="007F65F4" w:rsidRPr="007F65F4">
        <w:t>Vào</w:t>
      </w:r>
      <w:proofErr w:type="spellEnd"/>
      <w:r w:rsidR="007F65F4" w:rsidRPr="007F65F4">
        <w:t xml:space="preserve"> </w:t>
      </w:r>
      <w:r w:rsidR="007F65F4" w:rsidRPr="0033021B">
        <w:rPr>
          <w:b/>
          <w:bCs/>
        </w:rPr>
        <w:t>Project structure</w:t>
      </w:r>
      <w:r w:rsidR="003F2C90">
        <w:rPr>
          <w:b/>
          <w:bCs/>
        </w:rPr>
        <w:t>/+/python SDK</w:t>
      </w:r>
      <w:r w:rsidR="007F65F4" w:rsidRPr="007F65F4">
        <w:t xml:space="preserve"> </w:t>
      </w:r>
      <w:proofErr w:type="spellStart"/>
      <w:r w:rsidR="007F65F4" w:rsidRPr="007F65F4">
        <w:t>trong</w:t>
      </w:r>
      <w:proofErr w:type="spellEnd"/>
      <w:r w:rsidR="007F65F4" w:rsidRPr="007F65F4">
        <w:t xml:space="preserve"> </w:t>
      </w:r>
      <w:proofErr w:type="spellStart"/>
      <w:r w:rsidR="007F65F4" w:rsidRPr="007F65F4">
        <w:t>Inteliji</w:t>
      </w:r>
      <w:proofErr w:type="spellEnd"/>
      <w:r w:rsidR="007F65F4" w:rsidRPr="007F65F4">
        <w:t xml:space="preserve"> </w:t>
      </w:r>
      <w:proofErr w:type="spellStart"/>
      <w:r w:rsidR="007F65F4" w:rsidRPr="007F65F4">
        <w:t>và</w:t>
      </w:r>
      <w:proofErr w:type="spellEnd"/>
      <w:r w:rsidR="007F65F4" w:rsidRPr="007F65F4">
        <w:t xml:space="preserve"> </w:t>
      </w:r>
      <w:proofErr w:type="spellStart"/>
      <w:r w:rsidR="007F65F4" w:rsidRPr="007F65F4">
        <w:t>Vào</w:t>
      </w:r>
      <w:proofErr w:type="spellEnd"/>
      <w:r w:rsidR="007F65F4" w:rsidRPr="007F65F4">
        <w:t xml:space="preserve"> </w:t>
      </w:r>
      <w:r w:rsidR="007F65F4" w:rsidRPr="0033021B">
        <w:rPr>
          <w:b/>
          <w:bCs/>
        </w:rPr>
        <w:t>setting/</w:t>
      </w:r>
      <w:r w:rsidR="0033021B" w:rsidRPr="0033021B">
        <w:rPr>
          <w:b/>
          <w:bCs/>
        </w:rPr>
        <w:t xml:space="preserve"> </w:t>
      </w:r>
      <w:r w:rsidR="007F65F4" w:rsidRPr="0033021B">
        <w:rPr>
          <w:b/>
          <w:bCs/>
        </w:rPr>
        <w:t>Project interpreter</w:t>
      </w:r>
      <w:r w:rsidR="006A0C8A">
        <w:rPr>
          <w:b/>
          <w:bCs/>
        </w:rPr>
        <w:t>/Add</w:t>
      </w:r>
      <w:r w:rsidR="007F65F4" w:rsidRPr="007F65F4">
        <w:t xml:space="preserve"> </w:t>
      </w:r>
      <w:proofErr w:type="spellStart"/>
      <w:r w:rsidR="007F65F4">
        <w:t>trong</w:t>
      </w:r>
      <w:proofErr w:type="spellEnd"/>
      <w:r w:rsidR="007F65F4">
        <w:t xml:space="preserve"> </w:t>
      </w:r>
      <w:proofErr w:type="spellStart"/>
      <w:r w:rsidR="007F65F4">
        <w:t>pycharm</w:t>
      </w:r>
      <w:proofErr w:type="spellEnd"/>
    </w:p>
    <w:p w14:paraId="7714E7AF" w14:textId="665C734E" w:rsidR="008756E0" w:rsidRDefault="008756E0" w:rsidP="00A6308A">
      <w:pPr>
        <w:tabs>
          <w:tab w:val="left" w:pos="5592"/>
        </w:tabs>
        <w:rPr>
          <w:lang w:val="fr-FR"/>
        </w:rPr>
      </w:pPr>
      <w:r>
        <w:rPr>
          <w:noProof/>
        </w:rPr>
        <w:drawing>
          <wp:inline distT="0" distB="0" distL="0" distR="0" wp14:anchorId="62C4111A" wp14:editId="6BB0F7D7">
            <wp:extent cx="4046220" cy="31665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424" cy="3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646" w14:textId="77777777" w:rsidR="009A5AE4" w:rsidRDefault="009A5AE4" w:rsidP="00A6308A">
      <w:pPr>
        <w:tabs>
          <w:tab w:val="left" w:pos="5592"/>
        </w:tabs>
        <w:rPr>
          <w:lang w:val="fr-FR"/>
        </w:rPr>
      </w:pPr>
    </w:p>
    <w:p w14:paraId="704CC46E" w14:textId="4CE3E824" w:rsidR="009A5AE4" w:rsidRDefault="009A5AE4" w:rsidP="00A6308A">
      <w:pPr>
        <w:tabs>
          <w:tab w:val="left" w:pos="5592"/>
        </w:tabs>
        <w:rPr>
          <w:lang w:val="fr-FR"/>
        </w:rPr>
      </w:pPr>
      <w:r>
        <w:rPr>
          <w:noProof/>
        </w:rPr>
        <w:drawing>
          <wp:inline distT="0" distB="0" distL="0" distR="0" wp14:anchorId="18121BAD" wp14:editId="224BB177">
            <wp:extent cx="4853940" cy="3229737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499" cy="32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99D" w14:textId="690A7C7A" w:rsidR="009A5AE4" w:rsidRDefault="009A5AE4" w:rsidP="00A6308A">
      <w:pPr>
        <w:tabs>
          <w:tab w:val="left" w:pos="5592"/>
        </w:tabs>
        <w:rPr>
          <w:lang w:val="fr-FR"/>
        </w:rPr>
      </w:pPr>
    </w:p>
    <w:p w14:paraId="52564589" w14:textId="713EBE82" w:rsidR="00D7710A" w:rsidRDefault="00D7710A" w:rsidP="00A6308A">
      <w:pPr>
        <w:tabs>
          <w:tab w:val="left" w:pos="5592"/>
        </w:tabs>
      </w:pPr>
      <w:proofErr w:type="spellStart"/>
      <w:r w:rsidRPr="00D7710A">
        <w:t>Thêm</w:t>
      </w:r>
      <w:proofErr w:type="spellEnd"/>
      <w:r w:rsidRPr="00D7710A">
        <w:t xml:space="preserve"> line </w:t>
      </w:r>
      <w:proofErr w:type="gramStart"/>
      <w:r w:rsidRPr="00D7710A">
        <w:t>number :</w:t>
      </w:r>
      <w:proofErr w:type="gramEnd"/>
      <w:r w:rsidRPr="00D7710A">
        <w:t xml:space="preserve"> </w:t>
      </w:r>
      <w:r w:rsidRPr="000D1820">
        <w:rPr>
          <w:b/>
          <w:bCs/>
        </w:rPr>
        <w:t>General/</w:t>
      </w:r>
      <w:proofErr w:type="spellStart"/>
      <w:r w:rsidRPr="000D1820">
        <w:rPr>
          <w:b/>
          <w:bCs/>
        </w:rPr>
        <w:t>Appreance</w:t>
      </w:r>
      <w:proofErr w:type="spellEnd"/>
      <w:r w:rsidRPr="000D1820">
        <w:rPr>
          <w:b/>
          <w:bCs/>
        </w:rPr>
        <w:t>/show line num…</w:t>
      </w:r>
      <w:r w:rsidR="00D15EF2">
        <w:rPr>
          <w:b/>
          <w:bCs/>
        </w:rPr>
        <w:t xml:space="preserve"> </w:t>
      </w:r>
    </w:p>
    <w:p w14:paraId="0F1F8301" w14:textId="46F187EB" w:rsidR="00D15EF2" w:rsidRDefault="00D15EF2" w:rsidP="00A6308A">
      <w:pPr>
        <w:tabs>
          <w:tab w:val="left" w:pos="5592"/>
        </w:tabs>
      </w:pPr>
    </w:p>
    <w:p w14:paraId="3AF811F2" w14:textId="109CB036" w:rsidR="00D15EF2" w:rsidRDefault="005E21C1" w:rsidP="005E21C1">
      <w:pPr>
        <w:pStyle w:val="Heading2"/>
      </w:pPr>
      <w:r w:rsidRPr="005E21C1">
        <w:t>5. The Basics of Python</w:t>
      </w:r>
    </w:p>
    <w:p w14:paraId="6611E640" w14:textId="46FB5C01" w:rsidR="00D15EF2" w:rsidRDefault="005E21C1" w:rsidP="00A6308A">
      <w:pPr>
        <w:tabs>
          <w:tab w:val="left" w:pos="5592"/>
        </w:tabs>
      </w:pPr>
      <w:proofErr w:type="spellStart"/>
      <w:r>
        <w:t>Về</w:t>
      </w:r>
      <w:proofErr w:type="spellEnd"/>
      <w:r>
        <w:t xml:space="preserve"> string format </w:t>
      </w:r>
      <w:proofErr w:type="spellStart"/>
      <w:r>
        <w:t>khi</w:t>
      </w:r>
      <w:proofErr w:type="spellEnd"/>
      <w:r>
        <w:t xml:space="preserve"> print, 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string</w:t>
      </w:r>
    </w:p>
    <w:p w14:paraId="75E0E2F2" w14:textId="77777777" w:rsidR="00B15B34" w:rsidRPr="00B15B34" w:rsidRDefault="00B15B34" w:rsidP="00B15B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2"/>
        </w:rPr>
      </w:pPr>
      <w:r w:rsidRPr="00B15B34">
        <w:rPr>
          <w:rFonts w:ascii="Courier New" w:eastAsia="Times New Roman" w:hAnsi="Courier New" w:cs="Courier New"/>
          <w:color w:val="A9B7C6"/>
          <w:sz w:val="22"/>
        </w:rPr>
        <w:t xml:space="preserve">age = </w:t>
      </w:r>
      <w:r w:rsidRPr="00B15B34">
        <w:rPr>
          <w:rFonts w:ascii="Courier New" w:eastAsia="Times New Roman" w:hAnsi="Courier New" w:cs="Courier New"/>
          <w:color w:val="6897BB"/>
          <w:sz w:val="22"/>
        </w:rPr>
        <w:t>24</w:t>
      </w:r>
      <w:r w:rsidRPr="00B15B34">
        <w:rPr>
          <w:rFonts w:ascii="Courier New" w:eastAsia="Times New Roman" w:hAnsi="Courier New" w:cs="Courier New"/>
          <w:color w:val="6897BB"/>
          <w:sz w:val="22"/>
        </w:rPr>
        <w:br/>
      </w:r>
      <w:proofErr w:type="gramStart"/>
      <w:r w:rsidRPr="00B15B34">
        <w:rPr>
          <w:rFonts w:ascii="Courier New" w:eastAsia="Times New Roman" w:hAnsi="Courier New" w:cs="Courier New"/>
          <w:color w:val="8888C6"/>
          <w:sz w:val="22"/>
        </w:rPr>
        <w:t>print</w:t>
      </w:r>
      <w:r w:rsidRPr="00B15B34">
        <w:rPr>
          <w:rFonts w:ascii="Courier New" w:eastAsia="Times New Roman" w:hAnsi="Courier New" w:cs="Courier New"/>
          <w:color w:val="A9B7C6"/>
          <w:sz w:val="22"/>
        </w:rPr>
        <w:t>(</w:t>
      </w:r>
      <w:proofErr w:type="gramEnd"/>
      <w:r w:rsidRPr="00B15B34">
        <w:rPr>
          <w:rFonts w:ascii="Courier New" w:eastAsia="Times New Roman" w:hAnsi="Courier New" w:cs="Courier New"/>
          <w:color w:val="6A8759"/>
          <w:sz w:val="22"/>
        </w:rPr>
        <w:t xml:space="preserve">"My age is " </w:t>
      </w:r>
      <w:r w:rsidRPr="00B15B34">
        <w:rPr>
          <w:rFonts w:ascii="Courier New" w:eastAsia="Times New Roman" w:hAnsi="Courier New" w:cs="Courier New"/>
          <w:color w:val="A9B7C6"/>
          <w:sz w:val="22"/>
        </w:rPr>
        <w:t xml:space="preserve">+ </w:t>
      </w:r>
      <w:r w:rsidRPr="00B15B34">
        <w:rPr>
          <w:rFonts w:ascii="Courier New" w:eastAsia="Times New Roman" w:hAnsi="Courier New" w:cs="Courier New"/>
          <w:color w:val="8888C6"/>
          <w:sz w:val="22"/>
        </w:rPr>
        <w:t>str</w:t>
      </w:r>
      <w:r w:rsidRPr="00B15B34">
        <w:rPr>
          <w:rFonts w:ascii="Courier New" w:eastAsia="Times New Roman" w:hAnsi="Courier New" w:cs="Courier New"/>
          <w:color w:val="A9B7C6"/>
          <w:sz w:val="22"/>
        </w:rPr>
        <w:t xml:space="preserve">(age) + </w:t>
      </w:r>
      <w:r w:rsidRPr="00B15B34">
        <w:rPr>
          <w:rFonts w:ascii="Courier New" w:eastAsia="Times New Roman" w:hAnsi="Courier New" w:cs="Courier New"/>
          <w:color w:val="6A8759"/>
          <w:sz w:val="22"/>
        </w:rPr>
        <w:t>" years"</w:t>
      </w:r>
      <w:r w:rsidRPr="00B15B34">
        <w:rPr>
          <w:rFonts w:ascii="Courier New" w:eastAsia="Times New Roman" w:hAnsi="Courier New" w:cs="Courier New"/>
          <w:color w:val="A9B7C6"/>
          <w:sz w:val="22"/>
        </w:rPr>
        <w:t>)</w:t>
      </w:r>
      <w:r w:rsidRPr="00B15B34">
        <w:rPr>
          <w:rFonts w:ascii="Courier New" w:eastAsia="Times New Roman" w:hAnsi="Courier New" w:cs="Courier New"/>
          <w:color w:val="A9B7C6"/>
          <w:sz w:val="22"/>
        </w:rPr>
        <w:br/>
      </w:r>
      <w:r w:rsidRPr="00B15B34">
        <w:rPr>
          <w:rFonts w:ascii="Courier New" w:eastAsia="Times New Roman" w:hAnsi="Courier New" w:cs="Courier New"/>
          <w:color w:val="A9B7C6"/>
          <w:sz w:val="22"/>
        </w:rPr>
        <w:br/>
        <w:t xml:space="preserve">age = </w:t>
      </w:r>
      <w:r w:rsidRPr="00B15B34">
        <w:rPr>
          <w:rFonts w:ascii="Courier New" w:eastAsia="Times New Roman" w:hAnsi="Courier New" w:cs="Courier New"/>
          <w:color w:val="6897BB"/>
          <w:sz w:val="22"/>
        </w:rPr>
        <w:t>24</w:t>
      </w:r>
      <w:r w:rsidRPr="00B15B34">
        <w:rPr>
          <w:rFonts w:ascii="Courier New" w:eastAsia="Times New Roman" w:hAnsi="Courier New" w:cs="Courier New"/>
          <w:color w:val="6897BB"/>
          <w:sz w:val="22"/>
        </w:rPr>
        <w:br/>
      </w:r>
      <w:r w:rsidRPr="00B15B34">
        <w:rPr>
          <w:rFonts w:ascii="Courier New" w:eastAsia="Times New Roman" w:hAnsi="Courier New" w:cs="Courier New"/>
          <w:color w:val="8888C6"/>
          <w:sz w:val="22"/>
        </w:rPr>
        <w:t>print</w:t>
      </w:r>
      <w:r w:rsidRPr="00B15B34">
        <w:rPr>
          <w:rFonts w:ascii="Courier New" w:eastAsia="Times New Roman" w:hAnsi="Courier New" w:cs="Courier New"/>
          <w:color w:val="A9B7C6"/>
          <w:sz w:val="22"/>
        </w:rPr>
        <w:t>(</w:t>
      </w:r>
      <w:r w:rsidRPr="00B15B34">
        <w:rPr>
          <w:rFonts w:ascii="Courier New" w:eastAsia="Times New Roman" w:hAnsi="Courier New" w:cs="Courier New"/>
          <w:color w:val="6A8759"/>
          <w:sz w:val="22"/>
        </w:rPr>
        <w:t xml:space="preserve">"My age is {0} </w:t>
      </w:r>
      <w:proofErr w:type="spellStart"/>
      <w:r w:rsidRPr="00B15B34">
        <w:rPr>
          <w:rFonts w:ascii="Courier New" w:eastAsia="Times New Roman" w:hAnsi="Courier New" w:cs="Courier New"/>
          <w:color w:val="6A8759"/>
          <w:sz w:val="22"/>
        </w:rPr>
        <w:t>years"</w:t>
      </w:r>
      <w:r w:rsidRPr="00B15B34">
        <w:rPr>
          <w:rFonts w:ascii="Courier New" w:eastAsia="Times New Roman" w:hAnsi="Courier New" w:cs="Courier New"/>
          <w:color w:val="A9B7C6"/>
          <w:sz w:val="22"/>
        </w:rPr>
        <w:t>.format</w:t>
      </w:r>
      <w:proofErr w:type="spellEnd"/>
      <w:r w:rsidRPr="00B15B34">
        <w:rPr>
          <w:rFonts w:ascii="Courier New" w:eastAsia="Times New Roman" w:hAnsi="Courier New" w:cs="Courier New"/>
          <w:color w:val="A9B7C6"/>
          <w:sz w:val="22"/>
        </w:rPr>
        <w:t>(age))</w:t>
      </w:r>
    </w:p>
    <w:p w14:paraId="3DE9CF3B" w14:textId="4F6F5E0A" w:rsidR="00D15EF2" w:rsidRDefault="00D15EF2" w:rsidP="00A6308A">
      <w:pPr>
        <w:tabs>
          <w:tab w:val="left" w:pos="5592"/>
        </w:tabs>
      </w:pPr>
    </w:p>
    <w:p w14:paraId="171661FB" w14:textId="77777777" w:rsidR="00874EAB" w:rsidRDefault="00D653F3" w:rsidP="00874EAB">
      <w:pPr>
        <w:tabs>
          <w:tab w:val="left" w:pos="5592"/>
          <w:tab w:val="right" w:pos="9360"/>
        </w:tabs>
      </w:pPr>
      <w:proofErr w:type="spellStart"/>
      <w:r>
        <w:t>Vào</w:t>
      </w:r>
      <w:proofErr w:type="spellEnd"/>
      <w:r>
        <w:t xml:space="preserve"> </w:t>
      </w:r>
      <w:r w:rsidRPr="000B5916">
        <w:rPr>
          <w:b/>
          <w:bCs/>
        </w:rPr>
        <w:t>general/ editor/ code style/</w:t>
      </w:r>
      <w:r>
        <w:t xml:space="preserve"> </w:t>
      </w:r>
      <w:proofErr w:type="spellStart"/>
      <w:r>
        <w:t>chỉnh</w:t>
      </w:r>
      <w:proofErr w:type="spellEnd"/>
      <w:r>
        <w:t xml:space="preserve"> indent</w:t>
      </w:r>
      <w:r w:rsidR="000B5916">
        <w:t xml:space="preserve"> tick </w:t>
      </w:r>
      <w:proofErr w:type="spellStart"/>
      <w:r w:rsidR="000B5916">
        <w:t>chọn</w:t>
      </w:r>
      <w:proofErr w:type="spellEnd"/>
      <w:r w:rsidR="000B5916">
        <w:t xml:space="preserve"> tab </w:t>
      </w:r>
      <w:proofErr w:type="spellStart"/>
      <w:r w:rsidR="000B5916">
        <w:t>và</w:t>
      </w:r>
      <w:proofErr w:type="spellEnd"/>
      <w:r w:rsidR="000B5916">
        <w:t xml:space="preserve"> </w:t>
      </w:r>
      <w:proofErr w:type="spellStart"/>
      <w:r w:rsidR="000B5916">
        <w:t>ấn</w:t>
      </w:r>
      <w:proofErr w:type="spellEnd"/>
      <w:r w:rsidR="000B5916">
        <w:t xml:space="preserve"> Reset</w:t>
      </w:r>
    </w:p>
    <w:p w14:paraId="0A2E98BE" w14:textId="77777777" w:rsidR="00874EAB" w:rsidRDefault="00874EAB" w:rsidP="00874EAB">
      <w:pPr>
        <w:tabs>
          <w:tab w:val="left" w:pos="5592"/>
          <w:tab w:val="right" w:pos="9360"/>
        </w:tabs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format CTRL ALT L</w:t>
      </w:r>
    </w:p>
    <w:p w14:paraId="7E7796D9" w14:textId="2BE413D1" w:rsidR="00B15B34" w:rsidRDefault="0098068A" w:rsidP="00874EAB">
      <w:pPr>
        <w:tabs>
          <w:tab w:val="left" w:pos="5592"/>
          <w:tab w:val="right" w:pos="9360"/>
        </w:tabs>
      </w:pPr>
      <w:r>
        <w:t>Flow if else, loop</w:t>
      </w:r>
      <w:r w:rsidR="00874EAB">
        <w:tab/>
      </w:r>
    </w:p>
    <w:p w14:paraId="407A5ABB" w14:textId="72C3E8EF" w:rsidR="00D7080F" w:rsidRPr="00433EAA" w:rsidRDefault="00D7080F" w:rsidP="00D7080F">
      <w:pPr>
        <w:pStyle w:val="Heading1"/>
      </w:pPr>
      <w:r w:rsidRPr="00D7080F">
        <w:t>The Modern Python 3 Bootcamp</w:t>
      </w:r>
    </w:p>
    <w:p w14:paraId="6BAF1270" w14:textId="4243C1BA" w:rsidR="0000693A" w:rsidRPr="0000693A" w:rsidRDefault="008A7CD4" w:rsidP="0068700B">
      <w:pPr>
        <w:pStyle w:val="Heading2"/>
      </w:pPr>
      <w:r w:rsidRPr="008A7CD4">
        <w:t>3. WINDOWS Command Line Fundamentals</w:t>
      </w:r>
    </w:p>
    <w:p w14:paraId="0EFF17FA" w14:textId="6AAA8CCB" w:rsidR="00A849A1" w:rsidRDefault="00A849A1" w:rsidP="002627F2">
      <w:pPr>
        <w:pStyle w:val="Orangenote"/>
      </w:pPr>
      <w:r>
        <w:t>Slide: acc phuong123 – duyphuong1020</w:t>
      </w:r>
    </w:p>
    <w:p w14:paraId="42C22BED" w14:textId="3C6BCF5E" w:rsidR="002627F2" w:rsidRDefault="002627F2" w:rsidP="002627F2">
      <w:pPr>
        <w:pStyle w:val="Orangenote"/>
      </w:pPr>
      <w:r>
        <w:t>How do I find out where I am?</w:t>
      </w:r>
      <w:bookmarkStart w:id="2" w:name="_GoBack"/>
      <w:bookmarkEnd w:id="2"/>
    </w:p>
    <w:p w14:paraId="4950B320" w14:textId="77777777" w:rsidR="007D7055" w:rsidRPr="007D7055" w:rsidRDefault="007D7055" w:rsidP="007D70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 w:rsidRPr="007D7055">
        <w:rPr>
          <w:rFonts w:ascii="Open Sans" w:hAnsi="Open Sans"/>
          <w:color w:val="000000"/>
          <w:sz w:val="28"/>
          <w:szCs w:val="28"/>
        </w:rPr>
        <w:t>The cmdlet "</w:t>
      </w:r>
      <w:proofErr w:type="spellStart"/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pwd</w:t>
      </w:r>
      <w:proofErr w:type="spellEnd"/>
      <w:r w:rsidRPr="007D7055">
        <w:rPr>
          <w:rFonts w:ascii="Open Sans" w:hAnsi="Open Sans"/>
          <w:color w:val="000000"/>
          <w:sz w:val="28"/>
          <w:szCs w:val="28"/>
        </w:rPr>
        <w:t>" (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p</w:t>
      </w:r>
      <w:r w:rsidRPr="007D7055">
        <w:rPr>
          <w:rFonts w:ascii="Open Sans" w:hAnsi="Open Sans"/>
          <w:color w:val="000000"/>
          <w:sz w:val="28"/>
          <w:szCs w:val="28"/>
        </w:rPr>
        <w:t>rint 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w</w:t>
      </w:r>
      <w:r w:rsidRPr="007D7055">
        <w:rPr>
          <w:rFonts w:ascii="Open Sans" w:hAnsi="Open Sans"/>
          <w:color w:val="000000"/>
          <w:sz w:val="28"/>
          <w:szCs w:val="28"/>
        </w:rPr>
        <w:t>orking 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d</w:t>
      </w:r>
      <w:r w:rsidRPr="007D7055">
        <w:rPr>
          <w:rFonts w:ascii="Open Sans" w:hAnsi="Open Sans"/>
          <w:color w:val="000000"/>
          <w:sz w:val="28"/>
          <w:szCs w:val="28"/>
        </w:rPr>
        <w:t>irectory) will tell you the full </w:t>
      </w:r>
      <w:r w:rsidRPr="007D7055">
        <w:rPr>
          <w:rStyle w:val="Emphasis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absolute path</w:t>
      </w:r>
      <w:r w:rsidRPr="007D7055">
        <w:rPr>
          <w:rFonts w:ascii="Open Sans" w:hAnsi="Open Sans"/>
          <w:color w:val="000000"/>
          <w:sz w:val="28"/>
          <w:szCs w:val="28"/>
        </w:rPr>
        <w:t> of where you're at!</w:t>
      </w:r>
    </w:p>
    <w:p w14:paraId="37F4AF63" w14:textId="77777777" w:rsidR="007D7055" w:rsidRDefault="007D7055" w:rsidP="007D7055">
      <w:pPr>
        <w:pStyle w:val="HTMLPreformatted"/>
        <w:shd w:val="clear" w:color="auto" w:fill="FFFFFF"/>
        <w:textAlignment w:val="baseline"/>
        <w:rPr>
          <w:color w:val="FFFFFF"/>
        </w:rPr>
      </w:pPr>
      <w:r>
        <w:rPr>
          <w:color w:val="FFFFFF"/>
        </w:rPr>
        <w:t>C:\</w:t>
      </w:r>
    </w:p>
    <w:p w14:paraId="6EC37D24" w14:textId="7DED2F97" w:rsidR="00D15EF2" w:rsidRDefault="002627F2" w:rsidP="00A6308A">
      <w:pPr>
        <w:tabs>
          <w:tab w:val="left" w:pos="5592"/>
        </w:tabs>
      </w:pPr>
      <w:r>
        <w:t xml:space="preserve">Check version of python: </w:t>
      </w:r>
      <w:r w:rsidRPr="002627F2">
        <w:rPr>
          <w:rStyle w:val="OrangenoteChar"/>
          <w:rFonts w:eastAsia="Arial"/>
        </w:rPr>
        <w:t>python</w:t>
      </w:r>
      <w:r>
        <w:t xml:space="preserve"> </w:t>
      </w:r>
    </w:p>
    <w:p w14:paraId="09F50B28" w14:textId="77777777" w:rsidR="002627F2" w:rsidRPr="002627F2" w:rsidRDefault="002627F2" w:rsidP="002627F2">
      <w:pPr>
        <w:pStyle w:val="Orangenote"/>
      </w:pPr>
      <w:r w:rsidRPr="002627F2">
        <w:t>Navigating </w:t>
      </w:r>
      <w:r w:rsidRPr="002627F2">
        <w:rPr>
          <w:rFonts w:eastAsiaTheme="majorEastAsia"/>
          <w:i/>
          <w:iCs/>
        </w:rPr>
        <w:t>Absolutely</w:t>
      </w:r>
    </w:p>
    <w:p w14:paraId="18B9A35F" w14:textId="77777777" w:rsidR="002627F2" w:rsidRPr="002627F2" w:rsidRDefault="002627F2" w:rsidP="002627F2">
      <w:pPr>
        <w:tabs>
          <w:tab w:val="left" w:pos="5592"/>
        </w:tabs>
      </w:pPr>
      <w:r w:rsidRPr="002627F2">
        <w:t>The command "</w:t>
      </w:r>
      <w:r w:rsidRPr="002627F2">
        <w:rPr>
          <w:b/>
          <w:bCs/>
        </w:rPr>
        <w:t>cd</w:t>
      </w:r>
      <w:r w:rsidRPr="002627F2">
        <w:t xml:space="preserve">" </w:t>
      </w:r>
      <w:proofErr w:type="gramStart"/>
      <w:r w:rsidRPr="002627F2">
        <w:t>( "</w:t>
      </w:r>
      <w:proofErr w:type="gramEnd"/>
      <w:r w:rsidRPr="002627F2">
        <w:rPr>
          <w:b/>
          <w:bCs/>
        </w:rPr>
        <w:t>c</w:t>
      </w:r>
      <w:r w:rsidRPr="002627F2">
        <w:t>hange </w:t>
      </w:r>
      <w:r w:rsidRPr="002627F2">
        <w:rPr>
          <w:b/>
          <w:bCs/>
        </w:rPr>
        <w:t>d</w:t>
      </w:r>
      <w:r w:rsidRPr="002627F2">
        <w:t>irectory") followed by the absolute path of the folder will navigate you directly there.</w:t>
      </w:r>
    </w:p>
    <w:p w14:paraId="0FC83E0D" w14:textId="77777777" w:rsidR="00904475" w:rsidRPr="00904475" w:rsidRDefault="00904475" w:rsidP="00904475">
      <w:pPr>
        <w:pStyle w:val="Orangenote"/>
      </w:pPr>
      <w:r w:rsidRPr="00904475">
        <w:t>Navigating </w:t>
      </w:r>
      <w:r w:rsidRPr="00904475">
        <w:rPr>
          <w:rFonts w:eastAsiaTheme="majorEastAsia"/>
          <w:i/>
          <w:iCs/>
        </w:rPr>
        <w:t>Relatively</w:t>
      </w:r>
    </w:p>
    <w:p w14:paraId="10012143" w14:textId="77777777" w:rsidR="00904475" w:rsidRPr="00904475" w:rsidRDefault="00904475" w:rsidP="00904475">
      <w:pPr>
        <w:tabs>
          <w:tab w:val="left" w:pos="5592"/>
        </w:tabs>
      </w:pPr>
      <w:r w:rsidRPr="00904475">
        <w:t>The dot "</w:t>
      </w:r>
      <w:r w:rsidRPr="00904475">
        <w:rPr>
          <w:b/>
          <w:bCs/>
        </w:rPr>
        <w:t>.</w:t>
      </w:r>
      <w:r w:rsidRPr="00904475">
        <w:t>" stands for current directory, and dot-dot "</w:t>
      </w:r>
      <w:r w:rsidRPr="00904475">
        <w:rPr>
          <w:b/>
          <w:bCs/>
        </w:rPr>
        <w:t>..</w:t>
      </w:r>
      <w:r w:rsidRPr="00904475">
        <w:t>" stands for parent directory. This allows for relative navigation:</w:t>
      </w:r>
    </w:p>
    <w:p w14:paraId="570E942D" w14:textId="77777777" w:rsidR="00D34FC7" w:rsidRPr="00D34FC7" w:rsidRDefault="00D34FC7" w:rsidP="00D34FC7">
      <w:pPr>
        <w:pStyle w:val="Orangenote"/>
      </w:pPr>
      <w:r w:rsidRPr="00D34FC7">
        <w:t>What's Inside?</w:t>
      </w:r>
    </w:p>
    <w:p w14:paraId="655763D4" w14:textId="77777777" w:rsidR="00D34FC7" w:rsidRPr="00D34FC7" w:rsidRDefault="00D34FC7" w:rsidP="00D34FC7">
      <w:pPr>
        <w:tabs>
          <w:tab w:val="left" w:pos="5592"/>
        </w:tabs>
      </w:pPr>
      <w:r w:rsidRPr="00D34FC7">
        <w:t>The keyword "</w:t>
      </w:r>
      <w:r w:rsidRPr="00D34FC7">
        <w:rPr>
          <w:b/>
          <w:bCs/>
        </w:rPr>
        <w:t>ls</w:t>
      </w:r>
      <w:r w:rsidRPr="00D34FC7">
        <w:t>" will "</w:t>
      </w:r>
      <w:r w:rsidRPr="00D34FC7">
        <w:rPr>
          <w:b/>
          <w:bCs/>
        </w:rPr>
        <w:t>l</w:t>
      </w:r>
      <w:r w:rsidRPr="00D34FC7">
        <w:t>i</w:t>
      </w:r>
      <w:r w:rsidRPr="00D34FC7">
        <w:rPr>
          <w:b/>
          <w:bCs/>
        </w:rPr>
        <w:t>s</w:t>
      </w:r>
      <w:r w:rsidRPr="00D34FC7">
        <w:t>t" the contents of a directory.</w:t>
      </w:r>
    </w:p>
    <w:p w14:paraId="59CB1B7F" w14:textId="77777777" w:rsidR="00E151E7" w:rsidRPr="00E151E7" w:rsidRDefault="00E151E7" w:rsidP="00E151E7">
      <w:pPr>
        <w:pStyle w:val="Orangenote"/>
      </w:pPr>
      <w:r w:rsidRPr="00E151E7">
        <w:t>Creating Directories</w:t>
      </w:r>
    </w:p>
    <w:p w14:paraId="5FEAC521" w14:textId="77777777" w:rsidR="00E151E7" w:rsidRPr="00E151E7" w:rsidRDefault="00E151E7" w:rsidP="00E151E7">
      <w:pPr>
        <w:tabs>
          <w:tab w:val="left" w:pos="5592"/>
        </w:tabs>
      </w:pPr>
      <w:r w:rsidRPr="00E151E7">
        <w:t>The command "</w:t>
      </w:r>
      <w:proofErr w:type="spellStart"/>
      <w:r w:rsidRPr="00E151E7">
        <w:rPr>
          <w:b/>
          <w:bCs/>
        </w:rPr>
        <w:t>mkdir</w:t>
      </w:r>
      <w:proofErr w:type="spellEnd"/>
      <w:r w:rsidRPr="00E151E7">
        <w:rPr>
          <w:b/>
          <w:bCs/>
        </w:rPr>
        <w:t>"</w:t>
      </w:r>
      <w:r w:rsidRPr="00E151E7">
        <w:t> ("</w:t>
      </w:r>
      <w:r w:rsidRPr="00E151E7">
        <w:rPr>
          <w:b/>
          <w:bCs/>
        </w:rPr>
        <w:t>m</w:t>
      </w:r>
      <w:r w:rsidRPr="00E151E7">
        <w:t>a</w:t>
      </w:r>
      <w:r w:rsidRPr="00E151E7">
        <w:rPr>
          <w:b/>
          <w:bCs/>
        </w:rPr>
        <w:t>k</w:t>
      </w:r>
      <w:r w:rsidRPr="00E151E7">
        <w:t>e </w:t>
      </w:r>
      <w:r w:rsidRPr="00E151E7">
        <w:rPr>
          <w:b/>
          <w:bCs/>
        </w:rPr>
        <w:t>dir</w:t>
      </w:r>
      <w:r w:rsidRPr="00E151E7">
        <w:t>ectory") followed by the name of the new directory will create a new child directory inside the current directory.</w:t>
      </w:r>
    </w:p>
    <w:p w14:paraId="48BAF8CA" w14:textId="77777777" w:rsidR="00552808" w:rsidRPr="00552808" w:rsidRDefault="00552808" w:rsidP="001D552F">
      <w:pPr>
        <w:pStyle w:val="Orangenote"/>
      </w:pPr>
      <w:r w:rsidRPr="00552808">
        <w:t>Creating Files</w:t>
      </w:r>
    </w:p>
    <w:p w14:paraId="47E7447C" w14:textId="2857FB60" w:rsidR="00552808" w:rsidRPr="00552808" w:rsidRDefault="00552808" w:rsidP="00552808">
      <w:pPr>
        <w:tabs>
          <w:tab w:val="left" w:pos="5592"/>
        </w:tabs>
      </w:pPr>
      <w:r w:rsidRPr="00552808">
        <w:rPr>
          <w:b/>
          <w:bCs/>
        </w:rPr>
        <w:t>New-Item -ItemType file </w:t>
      </w:r>
      <w:r>
        <w:rPr>
          <w:b/>
          <w:bCs/>
        </w:rPr>
        <w:t xml:space="preserve">filename.txt </w:t>
      </w:r>
      <w:r w:rsidRPr="00552808">
        <w:t>followed by the filename and file-type extension will create a new file of that type.</w:t>
      </w:r>
    </w:p>
    <w:p w14:paraId="6A861575" w14:textId="77777777" w:rsidR="001D552F" w:rsidRPr="001D552F" w:rsidRDefault="001D552F" w:rsidP="001D552F">
      <w:pPr>
        <w:pStyle w:val="Orangenote"/>
      </w:pPr>
      <w:r w:rsidRPr="001D552F">
        <w:t>Moving / Renaming Things</w:t>
      </w:r>
    </w:p>
    <w:p w14:paraId="34F20BBC" w14:textId="77777777" w:rsidR="001D552F" w:rsidRPr="001D552F" w:rsidRDefault="001D552F" w:rsidP="001D552F">
      <w:pPr>
        <w:tabs>
          <w:tab w:val="left" w:pos="5592"/>
        </w:tabs>
      </w:pPr>
      <w:r w:rsidRPr="001D552F">
        <w:t>Files can be moved or renamed using the "</w:t>
      </w:r>
      <w:r w:rsidRPr="001D552F">
        <w:rPr>
          <w:b/>
          <w:bCs/>
        </w:rPr>
        <w:t>mv</w:t>
      </w:r>
      <w:r w:rsidRPr="001D552F">
        <w:t>" (" </w:t>
      </w:r>
      <w:r w:rsidRPr="001D552F">
        <w:rPr>
          <w:b/>
          <w:bCs/>
        </w:rPr>
        <w:t>m</w:t>
      </w:r>
      <w:r w:rsidRPr="001D552F">
        <w:t>o</w:t>
      </w:r>
      <w:r w:rsidRPr="001D552F">
        <w:rPr>
          <w:b/>
          <w:bCs/>
        </w:rPr>
        <w:t>v</w:t>
      </w:r>
      <w:r w:rsidRPr="001D552F">
        <w:t>e") keyword, which takes two arguments: the source and the destination.</w:t>
      </w:r>
    </w:p>
    <w:p w14:paraId="6E399B5B" w14:textId="77777777" w:rsidR="00B514D2" w:rsidRPr="00B514D2" w:rsidRDefault="00B514D2" w:rsidP="00B514D2">
      <w:pPr>
        <w:pStyle w:val="Orangenote"/>
      </w:pPr>
      <w:r w:rsidRPr="00B514D2">
        <w:t>Removing Files</w:t>
      </w:r>
    </w:p>
    <w:p w14:paraId="3309E899" w14:textId="77777777" w:rsidR="00B514D2" w:rsidRPr="00B514D2" w:rsidRDefault="00B514D2" w:rsidP="00B514D2">
      <w:pPr>
        <w:tabs>
          <w:tab w:val="left" w:pos="5592"/>
        </w:tabs>
      </w:pPr>
      <w:r w:rsidRPr="00B514D2">
        <w:t>Files can be deleted using the "</w:t>
      </w:r>
      <w:r w:rsidRPr="00B514D2">
        <w:rPr>
          <w:b/>
          <w:bCs/>
        </w:rPr>
        <w:t>rm</w:t>
      </w:r>
      <w:r w:rsidRPr="00B514D2">
        <w:t>" ("</w:t>
      </w:r>
      <w:r w:rsidRPr="00B514D2">
        <w:rPr>
          <w:b/>
          <w:bCs/>
        </w:rPr>
        <w:t>r</w:t>
      </w:r>
      <w:r w:rsidRPr="00B514D2">
        <w:t>e</w:t>
      </w:r>
      <w:r w:rsidRPr="00B514D2">
        <w:rPr>
          <w:b/>
          <w:bCs/>
        </w:rPr>
        <w:t>m</w:t>
      </w:r>
      <w:r w:rsidRPr="00B514D2">
        <w:t>ove") keyword.</w:t>
      </w:r>
    </w:p>
    <w:p w14:paraId="3B65A1B0" w14:textId="77777777" w:rsidR="007C5ED9" w:rsidRPr="007C5ED9" w:rsidRDefault="007C5ED9" w:rsidP="007C5ED9">
      <w:pPr>
        <w:pStyle w:val="Orangenote"/>
      </w:pPr>
      <w:r w:rsidRPr="007C5ED9">
        <w:t>Removing Directories</w:t>
      </w:r>
    </w:p>
    <w:p w14:paraId="44F8AAD3" w14:textId="6AE2632D" w:rsidR="007C5ED9" w:rsidRDefault="007C5ED9" w:rsidP="007C5ED9">
      <w:pPr>
        <w:tabs>
          <w:tab w:val="left" w:pos="5592"/>
        </w:tabs>
      </w:pPr>
      <w:r w:rsidRPr="007C5ED9">
        <w:t>Directories can be deleted using the "</w:t>
      </w:r>
      <w:r w:rsidRPr="007C5ED9">
        <w:rPr>
          <w:b/>
          <w:bCs/>
        </w:rPr>
        <w:t>rm</w:t>
      </w:r>
      <w:r w:rsidRPr="007C5ED9">
        <w:t>" keyword, with the added option "</w:t>
      </w:r>
      <w:r w:rsidRPr="007C5ED9">
        <w:rPr>
          <w:b/>
          <w:bCs/>
        </w:rPr>
        <w:t>-r</w:t>
      </w:r>
      <w:r w:rsidRPr="007C5ED9">
        <w:t>" ("</w:t>
      </w:r>
      <w:r w:rsidRPr="007C5ED9">
        <w:rPr>
          <w:b/>
          <w:bCs/>
        </w:rPr>
        <w:t>r</w:t>
      </w:r>
      <w:r w:rsidRPr="007C5ED9">
        <w:t>ecursive"). You can also add the "</w:t>
      </w:r>
      <w:r w:rsidRPr="007C5ED9">
        <w:rPr>
          <w:b/>
          <w:bCs/>
        </w:rPr>
        <w:t>-</w:t>
      </w:r>
      <w:proofErr w:type="spellStart"/>
      <w:r w:rsidRPr="007C5ED9">
        <w:rPr>
          <w:b/>
          <w:bCs/>
        </w:rPr>
        <w:t>fo</w:t>
      </w:r>
      <w:proofErr w:type="spellEnd"/>
      <w:r w:rsidRPr="007C5ED9">
        <w:t>" ("</w:t>
      </w:r>
      <w:r w:rsidRPr="007C5ED9">
        <w:rPr>
          <w:b/>
          <w:bCs/>
        </w:rPr>
        <w:t>fo</w:t>
      </w:r>
      <w:r w:rsidRPr="007C5ED9">
        <w:t xml:space="preserve">rce") to prevent </w:t>
      </w:r>
      <w:proofErr w:type="gramStart"/>
      <w:r w:rsidRPr="007C5ED9">
        <w:t>warnings.</w:t>
      </w:r>
      <w:r>
        <w:t>(</w:t>
      </w:r>
      <w:proofErr w:type="gramEnd"/>
      <w:r>
        <w:t>rm -r -</w:t>
      </w:r>
      <w:proofErr w:type="spellStart"/>
      <w:r>
        <w:t>fo</w:t>
      </w:r>
      <w:proofErr w:type="spellEnd"/>
      <w:r>
        <w:t xml:space="preserve"> </w:t>
      </w:r>
      <w:proofErr w:type="spellStart"/>
      <w:r>
        <w:t>foldername</w:t>
      </w:r>
      <w:proofErr w:type="spellEnd"/>
      <w:r>
        <w:t>)</w:t>
      </w:r>
    </w:p>
    <w:p w14:paraId="0A0392B6" w14:textId="7E3559B2" w:rsidR="0078430F" w:rsidRPr="007C5ED9" w:rsidRDefault="0078430F" w:rsidP="007C5ED9">
      <w:pPr>
        <w:tabs>
          <w:tab w:val="left" w:pos="5592"/>
        </w:tabs>
      </w:pPr>
      <w:r>
        <w:t>Slide:</w:t>
      </w:r>
      <w:r w:rsidRPr="0078430F">
        <w:t xml:space="preserve"> </w:t>
      </w:r>
      <w:hyperlink r:id="rId18" w:anchor="/" w:history="1">
        <w:r>
          <w:rPr>
            <w:rStyle w:val="Hyperlink"/>
          </w:rPr>
          <w:t>http://python.slides.com/colt/command-line-28#/</w:t>
        </w:r>
      </w:hyperlink>
    </w:p>
    <w:p w14:paraId="381A8275" w14:textId="0E7D0BB9" w:rsidR="00D15EF2" w:rsidRDefault="00AC28EA" w:rsidP="00AC28EA">
      <w:pPr>
        <w:pStyle w:val="Heading2"/>
      </w:pPr>
      <w:r w:rsidRPr="00AC28EA">
        <w:t>6. Numbers, Operators, and Comments</w:t>
      </w:r>
    </w:p>
    <w:p w14:paraId="294B98E9" w14:textId="584B92A9" w:rsidR="007C5D3A" w:rsidRDefault="007C5D3A" w:rsidP="007C5D3A">
      <w:pPr>
        <w:pStyle w:val="Orangenote"/>
      </w:pPr>
      <w:r>
        <w:t xml:space="preserve">Variables can be: </w:t>
      </w:r>
    </w:p>
    <w:p w14:paraId="5435ECD3" w14:textId="77777777" w:rsidR="007C5D3A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assigned to other variables</w:t>
      </w:r>
    </w:p>
    <w:p w14:paraId="14A6E316" w14:textId="3D7BFAA6" w:rsidR="007C5D3A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reassigned at any time</w:t>
      </w:r>
    </w:p>
    <w:p w14:paraId="79DE10DF" w14:textId="61628FA4" w:rsidR="00D15EF2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assigned at the same time as other variables</w:t>
      </w:r>
    </w:p>
    <w:p w14:paraId="0D5779BC" w14:textId="2554543E" w:rsidR="003E60C1" w:rsidRDefault="003E60C1" w:rsidP="003E60C1">
      <w:pPr>
        <w:pStyle w:val="Orangenote"/>
      </w:pPr>
      <w:r>
        <w:t>Naming Restrictions</w:t>
      </w:r>
    </w:p>
    <w:p w14:paraId="61AD043E" w14:textId="263BB3AC" w:rsidR="003E60C1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Variables must start with a letter or underscore</w:t>
      </w:r>
    </w:p>
    <w:p w14:paraId="27C5115E" w14:textId="12740CE2" w:rsidR="003E60C1" w:rsidRDefault="00A4678F" w:rsidP="003E60C1">
      <w:pPr>
        <w:tabs>
          <w:tab w:val="left" w:pos="5592"/>
        </w:tabs>
      </w:pPr>
      <w:r>
        <w:t xml:space="preserve">           </w:t>
      </w:r>
      <w:r w:rsidR="003E60C1">
        <w:t>_cats</w:t>
      </w:r>
      <w:r w:rsidR="003E60C1">
        <w:t xml:space="preserve"> - </w:t>
      </w:r>
      <w:r w:rsidR="003E60C1">
        <w:t>2cats</w:t>
      </w:r>
    </w:p>
    <w:p w14:paraId="57F0FC46" w14:textId="1D85BCB2" w:rsidR="003E60C1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The rest of the name must consist of letters, numbers, or underscores</w:t>
      </w:r>
    </w:p>
    <w:p w14:paraId="64C05419" w14:textId="1A61A0DD" w:rsidR="003E60C1" w:rsidRDefault="00A4678F" w:rsidP="003E60C1">
      <w:pPr>
        <w:tabs>
          <w:tab w:val="left" w:pos="5592"/>
        </w:tabs>
      </w:pPr>
      <w:r>
        <w:t xml:space="preserve">           </w:t>
      </w:r>
      <w:r w:rsidR="003E60C1">
        <w:t>cats2</w:t>
      </w:r>
      <w:r w:rsidR="003E60C1">
        <w:t xml:space="preserve"> - </w:t>
      </w:r>
      <w:proofErr w:type="spellStart"/>
      <w:r w:rsidR="003E60C1">
        <w:t>hey@you</w:t>
      </w:r>
      <w:proofErr w:type="spellEnd"/>
    </w:p>
    <w:p w14:paraId="71A7EB96" w14:textId="2CBAF2FE" w:rsidR="00D15EF2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Names are case-sensitive</w:t>
      </w:r>
    </w:p>
    <w:p w14:paraId="414D23B9" w14:textId="58BA54EA" w:rsidR="00D15EF2" w:rsidRDefault="003E60C1" w:rsidP="00A6308A">
      <w:pPr>
        <w:tabs>
          <w:tab w:val="left" w:pos="5592"/>
        </w:tabs>
      </w:pPr>
      <w:r>
        <w:t xml:space="preserve">Slide: </w:t>
      </w:r>
      <w:hyperlink r:id="rId19" w:anchor="/12" w:history="1">
        <w:r w:rsidR="00B21DE8">
          <w:rPr>
            <w:rStyle w:val="Hyperlink"/>
          </w:rPr>
          <w:t>http://python.slides.com/colt/oop-21#/12</w:t>
        </w:r>
      </w:hyperlink>
    </w:p>
    <w:p w14:paraId="7F587344" w14:textId="77777777" w:rsidR="0040327E" w:rsidRDefault="0040327E" w:rsidP="00A6308A">
      <w:pPr>
        <w:tabs>
          <w:tab w:val="left" w:pos="5592"/>
        </w:tabs>
      </w:pPr>
    </w:p>
    <w:p w14:paraId="46180345" w14:textId="77777777" w:rsidR="00A4678F" w:rsidRPr="00A4678F" w:rsidRDefault="00A4678F" w:rsidP="0040455A">
      <w:pPr>
        <w:pStyle w:val="Orangenote"/>
      </w:pPr>
      <w:r w:rsidRPr="00A4678F">
        <w:t>Naming Conventions</w:t>
      </w:r>
    </w:p>
    <w:p w14:paraId="224249EE" w14:textId="77777777" w:rsidR="00A4678F" w:rsidRPr="00A4678F" w:rsidRDefault="00A4678F" w:rsidP="00A4678F">
      <w:pPr>
        <w:numPr>
          <w:ilvl w:val="0"/>
          <w:numId w:val="6"/>
        </w:numPr>
        <w:tabs>
          <w:tab w:val="left" w:pos="5592"/>
        </w:tabs>
      </w:pPr>
      <w:r w:rsidRPr="00A4678F">
        <w:t>Most variables should be </w:t>
      </w:r>
      <w:proofErr w:type="spellStart"/>
      <w:r w:rsidRPr="00A4678F">
        <w:rPr>
          <w:b/>
          <w:bCs/>
        </w:rPr>
        <w:t>snake_case</w:t>
      </w:r>
      <w:proofErr w:type="spellEnd"/>
      <w:r w:rsidRPr="00A4678F">
        <w:t> (underscores between words)</w:t>
      </w:r>
    </w:p>
    <w:p w14:paraId="641AFD76" w14:textId="77777777" w:rsidR="00A4678F" w:rsidRPr="00A4678F" w:rsidRDefault="00A4678F" w:rsidP="00A4678F">
      <w:pPr>
        <w:numPr>
          <w:ilvl w:val="0"/>
          <w:numId w:val="7"/>
        </w:numPr>
        <w:tabs>
          <w:tab w:val="left" w:pos="5592"/>
        </w:tabs>
      </w:pPr>
      <w:r w:rsidRPr="00A4678F">
        <w:t>Variables that start and end with two underscores (called "</w:t>
      </w:r>
      <w:proofErr w:type="spellStart"/>
      <w:r w:rsidRPr="00A4678F">
        <w:t>dunder</w:t>
      </w:r>
      <w:proofErr w:type="spellEnd"/>
      <w:r w:rsidRPr="00A4678F">
        <w:t>" for </w:t>
      </w:r>
      <w:r w:rsidRPr="00A4678F">
        <w:rPr>
          <w:b/>
          <w:bCs/>
        </w:rPr>
        <w:t>d</w:t>
      </w:r>
      <w:r w:rsidRPr="00A4678F">
        <w:t>ouble </w:t>
      </w:r>
      <w:r w:rsidRPr="00A4678F">
        <w:rPr>
          <w:b/>
          <w:bCs/>
        </w:rPr>
        <w:t>under</w:t>
      </w:r>
      <w:r w:rsidRPr="00A4678F">
        <w:t>score) are supposed to be private or left alone</w:t>
      </w:r>
    </w:p>
    <w:p w14:paraId="7A7A7513" w14:textId="77777777" w:rsidR="00A4678F" w:rsidRPr="00A4678F" w:rsidRDefault="00A4678F" w:rsidP="00A4678F">
      <w:pPr>
        <w:numPr>
          <w:ilvl w:val="0"/>
          <w:numId w:val="8"/>
        </w:numPr>
        <w:tabs>
          <w:tab w:val="left" w:pos="5592"/>
        </w:tabs>
      </w:pPr>
      <w:r w:rsidRPr="00A4678F">
        <w:t>Most variables should be also be </w:t>
      </w:r>
      <w:r w:rsidRPr="00A4678F">
        <w:rPr>
          <w:b/>
          <w:bCs/>
        </w:rPr>
        <w:t>lowercase</w:t>
      </w:r>
      <w:r w:rsidRPr="00A4678F">
        <w:t>, with some exceptions:</w:t>
      </w:r>
    </w:p>
    <w:p w14:paraId="46EA589B" w14:textId="77777777" w:rsidR="00A4678F" w:rsidRPr="00A4678F" w:rsidRDefault="00A4678F" w:rsidP="00FC3589">
      <w:pPr>
        <w:pStyle w:val="ListParagraph"/>
        <w:numPr>
          <w:ilvl w:val="0"/>
          <w:numId w:val="10"/>
        </w:numPr>
        <w:tabs>
          <w:tab w:val="left" w:pos="5592"/>
        </w:tabs>
      </w:pPr>
      <w:proofErr w:type="spellStart"/>
      <w:r w:rsidRPr="00FC3589">
        <w:rPr>
          <w:b/>
          <w:bCs/>
        </w:rPr>
        <w:t>UpperCamelCase</w:t>
      </w:r>
      <w:proofErr w:type="spellEnd"/>
      <w:r w:rsidRPr="00A4678F">
        <w:t> usually refers to a class (more on that later)</w:t>
      </w:r>
    </w:p>
    <w:p w14:paraId="2C02D522" w14:textId="3EB212D9" w:rsidR="00A4678F" w:rsidRPr="00A4678F" w:rsidRDefault="00A4678F" w:rsidP="00FC3589">
      <w:pPr>
        <w:pStyle w:val="ListParagraph"/>
        <w:numPr>
          <w:ilvl w:val="0"/>
          <w:numId w:val="10"/>
        </w:numPr>
        <w:tabs>
          <w:tab w:val="left" w:pos="5592"/>
        </w:tabs>
      </w:pPr>
      <w:r w:rsidRPr="00FC3589">
        <w:rPr>
          <w:b/>
          <w:bCs/>
        </w:rPr>
        <w:t>CAPITAL_SNAKE_CASE</w:t>
      </w:r>
      <w:r w:rsidRPr="00A4678F">
        <w:t> usually refers to constants (e.g. PI = 3.14)</w:t>
      </w:r>
      <w:r w:rsidR="001135FA">
        <w:t xml:space="preserve">: </w:t>
      </w:r>
      <w:r w:rsidRPr="00A4678F">
        <w:t>__</w:t>
      </w:r>
      <w:proofErr w:type="spellStart"/>
      <w:r w:rsidRPr="00A4678F">
        <w:t>no_touchy</w:t>
      </w:r>
      <w:proofErr w:type="spellEnd"/>
      <w:r w:rsidRPr="00A4678F">
        <w:t>__</w:t>
      </w:r>
    </w:p>
    <w:p w14:paraId="566F843A" w14:textId="7CA839CD" w:rsidR="00D15EF2" w:rsidRDefault="00D15EF2" w:rsidP="00A6308A">
      <w:pPr>
        <w:tabs>
          <w:tab w:val="left" w:pos="5592"/>
        </w:tabs>
      </w:pPr>
    </w:p>
    <w:p w14:paraId="2B919458" w14:textId="77777777" w:rsidR="008328EA" w:rsidRPr="00A849A1" w:rsidRDefault="008328EA" w:rsidP="008328EA">
      <w:pPr>
        <w:tabs>
          <w:tab w:val="left" w:pos="3330"/>
          <w:tab w:val="left" w:pos="5592"/>
        </w:tabs>
        <w:rPr>
          <w:b/>
          <w:bCs/>
        </w:rPr>
      </w:pPr>
      <w:r w:rsidRPr="00A849A1">
        <w:rPr>
          <w:b/>
          <w:bCs/>
        </w:rPr>
        <w:t>data type</w:t>
      </w:r>
      <w:r w:rsidRPr="00A849A1">
        <w:rPr>
          <w:b/>
          <w:bCs/>
        </w:rPr>
        <w:tab/>
        <w:t>description</w:t>
      </w:r>
    </w:p>
    <w:p w14:paraId="0AF4BFBA" w14:textId="77777777" w:rsidR="008328EA" w:rsidRDefault="008328EA" w:rsidP="008328EA">
      <w:pPr>
        <w:tabs>
          <w:tab w:val="left" w:pos="3330"/>
          <w:tab w:val="left" w:pos="5592"/>
        </w:tabs>
      </w:pPr>
      <w:r>
        <w:t>bool</w:t>
      </w:r>
      <w:r>
        <w:tab/>
        <w:t>True or False values</w:t>
      </w:r>
    </w:p>
    <w:p w14:paraId="6A6BE82F" w14:textId="77777777" w:rsidR="008328EA" w:rsidRDefault="008328EA" w:rsidP="008328EA">
      <w:pPr>
        <w:tabs>
          <w:tab w:val="left" w:pos="3330"/>
          <w:tab w:val="left" w:pos="5592"/>
        </w:tabs>
      </w:pPr>
      <w:r>
        <w:t>int</w:t>
      </w:r>
      <w:r>
        <w:tab/>
        <w:t>an integer (1, 2, 3)</w:t>
      </w:r>
    </w:p>
    <w:p w14:paraId="48B733F5" w14:textId="594CB679" w:rsidR="008328EA" w:rsidRDefault="008328EA" w:rsidP="008328EA">
      <w:pPr>
        <w:tabs>
          <w:tab w:val="left" w:pos="3330"/>
          <w:tab w:val="left" w:pos="5592"/>
        </w:tabs>
      </w:pPr>
      <w:r>
        <w:t>str</w:t>
      </w:r>
      <w:r>
        <w:tab/>
        <w:t>(string) a sequence of Unicode characters</w:t>
      </w:r>
    </w:p>
    <w:p w14:paraId="37511286" w14:textId="77777777" w:rsidR="008328EA" w:rsidRDefault="008328EA" w:rsidP="00CE34CC">
      <w:pPr>
        <w:tabs>
          <w:tab w:val="left" w:pos="3330"/>
          <w:tab w:val="left" w:pos="5592"/>
        </w:tabs>
      </w:pPr>
      <w:r>
        <w:t>list</w:t>
      </w:r>
      <w:r>
        <w:tab/>
        <w:t>an ordered sequence of values of other data types, e.g. [1, 2, 3] or ["a", "b", "c"]</w:t>
      </w:r>
    </w:p>
    <w:p w14:paraId="5CBE6E6C" w14:textId="3C407453" w:rsidR="008328EA" w:rsidRDefault="008328EA" w:rsidP="00CE34CC">
      <w:pPr>
        <w:tabs>
          <w:tab w:val="left" w:pos="3330"/>
          <w:tab w:val="left" w:pos="5592"/>
        </w:tabs>
      </w:pPr>
      <w:proofErr w:type="spellStart"/>
      <w:r>
        <w:t>dict</w:t>
      </w:r>
      <w:proofErr w:type="spellEnd"/>
      <w:r>
        <w:tab/>
        <w:t xml:space="preserve">a collection of key: values, e.g. </w:t>
      </w:r>
      <w:proofErr w:type="gramStart"/>
      <w:r>
        <w:t>{ "</w:t>
      </w:r>
      <w:proofErr w:type="spellStart"/>
      <w:proofErr w:type="gramEnd"/>
      <w:r>
        <w:t>first_name</w:t>
      </w:r>
      <w:proofErr w:type="spellEnd"/>
      <w:r>
        <w:t>": "Colt", "</w:t>
      </w:r>
      <w:proofErr w:type="spellStart"/>
      <w:r>
        <w:t>last_name</w:t>
      </w:r>
      <w:proofErr w:type="spellEnd"/>
      <w:r>
        <w:t>": "Steele" }</w:t>
      </w:r>
    </w:p>
    <w:p w14:paraId="51E3696E" w14:textId="2A4096A6" w:rsidR="00D15EF2" w:rsidRDefault="008D050C" w:rsidP="008D050C">
      <w:pPr>
        <w:pStyle w:val="Orangenote"/>
      </w:pPr>
      <w:r w:rsidRPr="008D050C">
        <w:t>Dynamic Typing</w:t>
      </w:r>
    </w:p>
    <w:p w14:paraId="62D4B5D3" w14:textId="77777777" w:rsidR="008D050C" w:rsidRPr="008D050C" w:rsidRDefault="008D050C" w:rsidP="008D050C">
      <w:r w:rsidRPr="008D050C">
        <w:t>Python is highly flexible about reassigning variables to different types:</w:t>
      </w:r>
    </w:p>
    <w:p w14:paraId="2C822D53" w14:textId="77777777" w:rsidR="0074529B" w:rsidRPr="0074529B" w:rsidRDefault="0074529B" w:rsidP="0058745D">
      <w:pPr>
        <w:pStyle w:val="Orangenote"/>
      </w:pPr>
      <w:r w:rsidRPr="0074529B">
        <w:t>Declaring Strings</w:t>
      </w:r>
    </w:p>
    <w:p w14:paraId="19118D0A" w14:textId="77777777" w:rsidR="0074529B" w:rsidRPr="0074529B" w:rsidRDefault="0074529B" w:rsidP="0074529B">
      <w:pPr>
        <w:tabs>
          <w:tab w:val="left" w:pos="5592"/>
        </w:tabs>
      </w:pPr>
      <w:r w:rsidRPr="0074529B">
        <w:t>String literals in Python can be declared with either single or double quotes.</w:t>
      </w:r>
    </w:p>
    <w:p w14:paraId="515C81D6" w14:textId="6A7AB033" w:rsidR="0074529B" w:rsidRDefault="0074529B" w:rsidP="0074529B">
      <w:pPr>
        <w:tabs>
          <w:tab w:val="left" w:pos="5592"/>
        </w:tabs>
      </w:pPr>
      <w:r w:rsidRPr="0074529B">
        <w:t>Either one is perfectly fine; but make sure you stick to the same convention throughout the same file.</w:t>
      </w:r>
    </w:p>
    <w:p w14:paraId="1D16996B" w14:textId="67CBF67B" w:rsidR="00C72E58" w:rsidRDefault="00C72E58" w:rsidP="00C72E58">
      <w:pPr>
        <w:pStyle w:val="Orangenote"/>
      </w:pPr>
      <w:r>
        <w:t>String Escape Characters</w:t>
      </w:r>
    </w:p>
    <w:p w14:paraId="7FC68DD5" w14:textId="14CE3667" w:rsidR="0058745D" w:rsidRPr="0074529B" w:rsidRDefault="00C72E58" w:rsidP="00C72E58">
      <w:pPr>
        <w:tabs>
          <w:tab w:val="left" w:pos="5592"/>
        </w:tabs>
      </w:pPr>
      <w:r>
        <w:t>In Python there are also "escape characters", which are "metacharacters" - they get interpreted by Python to do something special:</w:t>
      </w:r>
      <w:r w:rsidR="00AB2F9D">
        <w:t xml:space="preserve"> \</w:t>
      </w:r>
    </w:p>
    <w:p w14:paraId="0B26A469" w14:textId="54A7F68A" w:rsidR="00BA416C" w:rsidRDefault="00BA416C" w:rsidP="00BA416C">
      <w:pPr>
        <w:pStyle w:val="Orangenote"/>
      </w:pPr>
      <w:r>
        <w:t>String Concatenation</w:t>
      </w:r>
    </w:p>
    <w:p w14:paraId="55EB82FF" w14:textId="647E1993" w:rsidR="00D15EF2" w:rsidRDefault="00BA416C" w:rsidP="00BA416C">
      <w:pPr>
        <w:tabs>
          <w:tab w:val="left" w:pos="5592"/>
        </w:tabs>
      </w:pPr>
      <w:r>
        <w:t>Concatenation is combining multiple strings together. In Python you can do this simply with the "+" operator</w:t>
      </w:r>
    </w:p>
    <w:p w14:paraId="000342FE" w14:textId="77777777" w:rsidR="00BF3CB7" w:rsidRPr="00BF3CB7" w:rsidRDefault="00BF3CB7" w:rsidP="008A787E">
      <w:pPr>
        <w:pStyle w:val="green"/>
        <w:rPr>
          <w:rFonts w:eastAsia="Times New Roman" w:cs="Times New Roman"/>
        </w:rPr>
      </w:pPr>
      <w:r w:rsidRPr="008A787E">
        <w:rPr>
          <w:rStyle w:val="OrangenoteChar"/>
          <w:rFonts w:eastAsia="Arial"/>
        </w:rPr>
        <w:t>Formatting</w:t>
      </w:r>
      <w:r w:rsidRPr="00BF3CB7">
        <w:t xml:space="preserve"> </w:t>
      </w:r>
      <w:r w:rsidRPr="008A787E">
        <w:rPr>
          <w:rStyle w:val="OrangenoteChar"/>
          <w:rFonts w:eastAsia="Arial"/>
        </w:rPr>
        <w:t>Strings</w:t>
      </w:r>
    </w:p>
    <w:p w14:paraId="182DC40C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There are also several ways to format strings in Python to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interpolate</w:t>
      </w:r>
      <w:r w:rsidRPr="00BF3CB7">
        <w:rPr>
          <w:rFonts w:ascii="Open Sans" w:hAnsi="Open Sans"/>
          <w:color w:val="000000"/>
          <w:sz w:val="28"/>
          <w:szCs w:val="28"/>
        </w:rPr>
        <w:t> variables.</w:t>
      </w:r>
    </w:p>
    <w:p w14:paraId="2EC6B590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new way (new in Python 3.6+) =&gt;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F-Strings</w:t>
      </w:r>
    </w:p>
    <w:p w14:paraId="18301544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07AC9987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proofErr w:type="spellStart"/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f"I've</w:t>
      </w:r>
      <w:proofErr w:type="spellEnd"/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 xml:space="preserve"> told you </w:t>
      </w:r>
      <w:r w:rsidRPr="00BF3CB7">
        <w:rPr>
          <w:rStyle w:val="hljs-subst"/>
          <w:rFonts w:eastAsiaTheme="majorEastAsia"/>
          <w:color w:val="CB4B16"/>
          <w:sz w:val="24"/>
          <w:szCs w:val="24"/>
          <w:bdr w:val="none" w:sz="0" w:space="0" w:color="auto" w:frame="1"/>
          <w:shd w:val="clear" w:color="auto" w:fill="FDF6E3"/>
        </w:rPr>
        <w:t>{x}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 xml:space="preserve"> times already!"</w:t>
      </w:r>
    </w:p>
    <w:p w14:paraId="038A7446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tried-and-true way (Python 2 -&gt; 3.5) =</w:t>
      </w:r>
      <w:proofErr w:type="gramStart"/>
      <w:r w:rsidRPr="00BF3CB7">
        <w:rPr>
          <w:rFonts w:ascii="Open Sans" w:hAnsi="Open Sans"/>
          <w:color w:val="000000"/>
          <w:sz w:val="28"/>
          <w:szCs w:val="28"/>
        </w:rPr>
        <w:t>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.format</w:t>
      </w:r>
      <w:proofErr w:type="gramEnd"/>
      <w:r w:rsidRPr="00BF3CB7">
        <w:rPr>
          <w:rFonts w:ascii="Open Sans" w:hAnsi="Open Sans"/>
          <w:color w:val="000000"/>
          <w:sz w:val="28"/>
          <w:szCs w:val="28"/>
        </w:rPr>
        <w:t>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method</w:t>
      </w:r>
    </w:p>
    <w:p w14:paraId="719B614E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70F0D48C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 xml:space="preserve">"I've told you {} times </w:t>
      </w:r>
      <w:proofErr w:type="spellStart"/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already!</w:t>
      </w:r>
      <w:proofErr w:type="gramStart"/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"</w:t>
      </w: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>.format</w:t>
      </w:r>
      <w:proofErr w:type="spellEnd"/>
      <w:proofErr w:type="gramEnd"/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>(x)</w:t>
      </w:r>
    </w:p>
    <w:p w14:paraId="6216F3F8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old way =&gt;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% operator</w:t>
      </w:r>
      <w:r w:rsidRPr="00BF3CB7">
        <w:rPr>
          <w:rFonts w:ascii="Open Sans" w:hAnsi="Open Sans"/>
          <w:color w:val="000000"/>
          <w:sz w:val="28"/>
          <w:szCs w:val="28"/>
        </w:rPr>
        <w:t> (deprecated)</w:t>
      </w:r>
    </w:p>
    <w:p w14:paraId="259A6DB4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306F487D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"I've told you %d times already!"</w:t>
      </w: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% (x)</w:t>
      </w:r>
    </w:p>
    <w:p w14:paraId="23FC90B4" w14:textId="77777777" w:rsidR="00E54725" w:rsidRPr="00E54725" w:rsidRDefault="00E54725" w:rsidP="00E54725">
      <w:pPr>
        <w:pStyle w:val="Orangenote"/>
      </w:pPr>
      <w:r w:rsidRPr="00E54725">
        <w:t>Converting Data Types</w:t>
      </w:r>
    </w:p>
    <w:p w14:paraId="2B4803FC" w14:textId="77777777" w:rsidR="00E54725" w:rsidRPr="00E54725" w:rsidRDefault="00E54725" w:rsidP="00E54725">
      <w:pPr>
        <w:tabs>
          <w:tab w:val="left" w:pos="5592"/>
        </w:tabs>
      </w:pPr>
      <w:r w:rsidRPr="00E54725">
        <w:t>In string interpolation, data types are implicitly converted into string form (more on this later in OOP).</w:t>
      </w:r>
    </w:p>
    <w:p w14:paraId="04CDB60A" w14:textId="77777777" w:rsidR="00E54725" w:rsidRPr="00E54725" w:rsidRDefault="00E54725" w:rsidP="00E54725">
      <w:pPr>
        <w:tabs>
          <w:tab w:val="left" w:pos="5592"/>
        </w:tabs>
      </w:pPr>
      <w:r w:rsidRPr="00E54725">
        <w:t xml:space="preserve">You can also explicitly convert variables by using the name of the </w:t>
      </w:r>
      <w:proofErr w:type="spellStart"/>
      <w:r w:rsidRPr="00E54725">
        <w:t>builtin</w:t>
      </w:r>
      <w:proofErr w:type="spellEnd"/>
      <w:r w:rsidRPr="00E54725">
        <w:t xml:space="preserve"> type as a function (more on functions later):</w:t>
      </w:r>
    </w:p>
    <w:p w14:paraId="62CD48CA" w14:textId="77777777" w:rsidR="00E54725" w:rsidRPr="00E54725" w:rsidRDefault="00E54725" w:rsidP="00E54725">
      <w:pPr>
        <w:pStyle w:val="Code"/>
      </w:pPr>
      <w:r w:rsidRPr="00E54725">
        <w:t>decimal = 12.56345634534</w:t>
      </w:r>
    </w:p>
    <w:p w14:paraId="786E5F32" w14:textId="77777777" w:rsidR="00E54725" w:rsidRPr="00E54725" w:rsidRDefault="00E54725" w:rsidP="00E54725">
      <w:pPr>
        <w:pStyle w:val="Code"/>
      </w:pPr>
      <w:r w:rsidRPr="00E54725">
        <w:t>integer = int(</w:t>
      </w:r>
      <w:proofErr w:type="gramStart"/>
      <w:r w:rsidRPr="00E54725">
        <w:t>decimal)  #</w:t>
      </w:r>
      <w:proofErr w:type="gramEnd"/>
      <w:r w:rsidRPr="00E54725">
        <w:t xml:space="preserve"> 12</w:t>
      </w:r>
    </w:p>
    <w:p w14:paraId="3D46FDFF" w14:textId="77777777" w:rsidR="00E54725" w:rsidRPr="00E54725" w:rsidRDefault="00E54725" w:rsidP="00E54725">
      <w:pPr>
        <w:pStyle w:val="Code"/>
      </w:pPr>
      <w:proofErr w:type="spellStart"/>
      <w:r w:rsidRPr="00E54725">
        <w:t>my_list</w:t>
      </w:r>
      <w:proofErr w:type="spellEnd"/>
      <w:r w:rsidRPr="00E54725">
        <w:t xml:space="preserve"> = [1, 2, 3]</w:t>
      </w:r>
    </w:p>
    <w:p w14:paraId="678AEACA" w14:textId="77777777" w:rsidR="00E54725" w:rsidRPr="00E54725" w:rsidRDefault="00E54725" w:rsidP="00E54725">
      <w:pPr>
        <w:pStyle w:val="Code"/>
      </w:pPr>
      <w:proofErr w:type="spellStart"/>
      <w:r w:rsidRPr="00E54725">
        <w:t>my_list_as_a_string</w:t>
      </w:r>
      <w:proofErr w:type="spellEnd"/>
      <w:r w:rsidRPr="00E54725">
        <w:t xml:space="preserve"> = str(</w:t>
      </w:r>
      <w:proofErr w:type="spellStart"/>
      <w:r w:rsidRPr="00E54725">
        <w:t>my_</w:t>
      </w:r>
      <w:proofErr w:type="gramStart"/>
      <w:r w:rsidRPr="00E54725">
        <w:t>list</w:t>
      </w:r>
      <w:proofErr w:type="spellEnd"/>
      <w:r w:rsidRPr="00E54725">
        <w:t>)  #</w:t>
      </w:r>
      <w:proofErr w:type="gramEnd"/>
      <w:r w:rsidRPr="00E54725">
        <w:t xml:space="preserve"> "[1, 2, 3]"</w:t>
      </w:r>
    </w:p>
    <w:p w14:paraId="7E706257" w14:textId="7777AEF8" w:rsidR="00D15EF2" w:rsidRDefault="000615CF" w:rsidP="000615CF">
      <w:pPr>
        <w:pStyle w:val="Heading2"/>
      </w:pPr>
      <w:r w:rsidRPr="000615CF">
        <w:t>7. Variables and Strings</w:t>
      </w:r>
    </w:p>
    <w:p w14:paraId="45804DB7" w14:textId="27E734B1" w:rsidR="00E96D57" w:rsidRPr="00E96D57" w:rsidRDefault="00E96D57" w:rsidP="00E96D57">
      <w:pPr>
        <w:pStyle w:val="Heading2"/>
      </w:pPr>
      <w:r w:rsidRPr="00E96D57">
        <w:t>8. Boolean and Conditional Logic</w:t>
      </w:r>
    </w:p>
    <w:p w14:paraId="7FD4A313" w14:textId="0B67F2E3" w:rsidR="00635EE6" w:rsidRDefault="00FC423F" w:rsidP="00A6308A">
      <w:pPr>
        <w:tabs>
          <w:tab w:val="left" w:pos="5592"/>
        </w:tabs>
      </w:pPr>
      <w:hyperlink r:id="rId20" w:history="1">
        <w:r>
          <w:rPr>
            <w:rStyle w:val="Hyperlink"/>
          </w:rPr>
          <w:t>http://python.slides.com/colt/variables-and-data-types</w:t>
        </w:r>
      </w:hyperlink>
    </w:p>
    <w:p w14:paraId="460A5895" w14:textId="77777777" w:rsidR="00FC423F" w:rsidRPr="00FC423F" w:rsidRDefault="00FC423F" w:rsidP="00FC423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2"/>
          <w:szCs w:val="32"/>
        </w:rPr>
      </w:pPr>
      <w:r w:rsidRPr="00FC423F">
        <w:rPr>
          <w:rFonts w:ascii="inherit" w:hAnsi="inherit"/>
          <w:color w:val="673AB7"/>
          <w:sz w:val="32"/>
          <w:szCs w:val="32"/>
        </w:rPr>
        <w:t>Conditional Statements</w:t>
      </w:r>
    </w:p>
    <w:p w14:paraId="15F51CE8" w14:textId="77777777" w:rsidR="00FC423F" w:rsidRPr="00FC423F" w:rsidRDefault="00FC423F" w:rsidP="00FC423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2"/>
          <w:szCs w:val="32"/>
        </w:rPr>
      </w:pPr>
      <w:r w:rsidRPr="00554476">
        <w:rPr>
          <w:rStyle w:val="violetChar"/>
        </w:rPr>
        <w:t>if</w:t>
      </w:r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 </w:t>
      </w:r>
      <w:r w:rsidRPr="00FC423F">
        <w:rPr>
          <w:rStyle w:val="Emphasis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some condition is True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</w:r>
      <w:proofErr w:type="spellStart"/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elif</w:t>
      </w:r>
      <w:proofErr w:type="spellEnd"/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 </w:t>
      </w:r>
      <w:r w:rsidRPr="00FC423F">
        <w:rPr>
          <w:rStyle w:val="Emphasis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some other condition is True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</w:r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else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</w:p>
    <w:p w14:paraId="456EE195" w14:textId="24F82776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671735">
        <w:rPr>
          <w:rFonts w:ascii="Open Sans" w:hAnsi="Open Sans"/>
          <w:color w:val="000000"/>
          <w:sz w:val="28"/>
          <w:szCs w:val="28"/>
        </w:rPr>
        <w:t>I</w:t>
      </w:r>
      <w:r w:rsidRPr="00671735">
        <w:rPr>
          <w:rFonts w:ascii="Open Sans" w:hAnsi="Open Sans"/>
          <w:color w:val="000000"/>
          <w:sz w:val="28"/>
          <w:szCs w:val="28"/>
        </w:rPr>
        <w:t>n Python, all conditional checks resolve to 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True</w:t>
      </w:r>
      <w:r w:rsidRPr="00671735">
        <w:rPr>
          <w:rFonts w:ascii="Open Sans" w:hAnsi="Open Sans"/>
          <w:color w:val="000000"/>
          <w:sz w:val="28"/>
          <w:szCs w:val="28"/>
        </w:rPr>
        <w:t> or 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False</w:t>
      </w:r>
      <w:r w:rsidRPr="00671735">
        <w:rPr>
          <w:rFonts w:ascii="Open Sans" w:hAnsi="Open Sans"/>
          <w:color w:val="000000"/>
          <w:sz w:val="28"/>
          <w:szCs w:val="28"/>
        </w:rPr>
        <w:t>.</w:t>
      </w:r>
    </w:p>
    <w:p w14:paraId="49D0F4A2" w14:textId="77777777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6"/>
          <w:szCs w:val="36"/>
        </w:rPr>
      </w:pPr>
      <w:r w:rsidRPr="00671735">
        <w:rPr>
          <w:rFonts w:ascii="inherit" w:hAnsi="inherit"/>
          <w:color w:val="673AB7"/>
          <w:sz w:val="36"/>
          <w:szCs w:val="36"/>
        </w:rPr>
        <w:t>Truthiness</w:t>
      </w:r>
    </w:p>
    <w:p w14:paraId="7045CD14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</w:t>
      </w:r>
    </w:p>
    <w:p w14:paraId="40D97D7D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</w:t>
      </w:r>
      <w:r w:rsidRPr="00671735">
        <w:rPr>
          <w:rStyle w:val="hljs-keyword"/>
          <w:rFonts w:eastAsiaTheme="majorEastAsia"/>
          <w:color w:val="859900"/>
          <w:sz w:val="24"/>
          <w:szCs w:val="24"/>
          <w:bdr w:val="none" w:sz="0" w:space="0" w:color="auto" w:frame="1"/>
          <w:shd w:val="clear" w:color="auto" w:fill="FDF6E3"/>
        </w:rPr>
        <w:t>is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</w:t>
      </w:r>
      <w:proofErr w:type="gramStart"/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 </w:t>
      </w:r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>#</w:t>
      </w:r>
      <w:proofErr w:type="gramEnd"/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 xml:space="preserve"> True</w:t>
      </w:r>
    </w:p>
    <w:p w14:paraId="72AFFCBF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</w:t>
      </w:r>
      <w:r w:rsidRPr="00671735">
        <w:rPr>
          <w:rStyle w:val="hljs-keyword"/>
          <w:rFonts w:eastAsiaTheme="majorEastAsia"/>
          <w:color w:val="859900"/>
          <w:sz w:val="24"/>
          <w:szCs w:val="24"/>
          <w:bdr w:val="none" w:sz="0" w:space="0" w:color="auto" w:frame="1"/>
          <w:shd w:val="clear" w:color="auto" w:fill="FDF6E3"/>
        </w:rPr>
        <w:t>is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</w:t>
      </w:r>
      <w:proofErr w:type="gramStart"/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0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 </w:t>
      </w:r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>#</w:t>
      </w:r>
      <w:proofErr w:type="gramEnd"/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 xml:space="preserve"> False</w:t>
      </w:r>
    </w:p>
    <w:p w14:paraId="64803182" w14:textId="77777777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671735">
        <w:rPr>
          <w:rFonts w:ascii="Open Sans" w:hAnsi="Open Sans"/>
          <w:color w:val="000000"/>
          <w:sz w:val="28"/>
          <w:szCs w:val="28"/>
        </w:rPr>
        <w:t>We can call values that will resolve to True "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truthy</w:t>
      </w:r>
      <w:r w:rsidRPr="00671735">
        <w:rPr>
          <w:rFonts w:ascii="Open Sans" w:hAnsi="Open Sans"/>
          <w:color w:val="000000"/>
          <w:sz w:val="28"/>
          <w:szCs w:val="28"/>
        </w:rPr>
        <w:t>", or values that will resolve to False "</w:t>
      </w:r>
      <w:proofErr w:type="spellStart"/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falsy</w:t>
      </w:r>
      <w:proofErr w:type="spellEnd"/>
      <w:r w:rsidRPr="00671735">
        <w:rPr>
          <w:rFonts w:ascii="Open Sans" w:hAnsi="Open Sans"/>
          <w:color w:val="000000"/>
          <w:sz w:val="28"/>
          <w:szCs w:val="28"/>
        </w:rPr>
        <w:t>".</w:t>
      </w:r>
    </w:p>
    <w:p w14:paraId="3F0D6D65" w14:textId="77777777" w:rsidR="00671735" w:rsidRPr="00671735" w:rsidRDefault="00671735" w:rsidP="00671735">
      <w:pPr>
        <w:tabs>
          <w:tab w:val="left" w:pos="5592"/>
        </w:tabs>
      </w:pPr>
      <w:r w:rsidRPr="00671735">
        <w:t xml:space="preserve">Besides False conditional checks, other things that are naturally </w:t>
      </w:r>
      <w:proofErr w:type="spellStart"/>
      <w:r w:rsidRPr="00671735">
        <w:t>falsy</w:t>
      </w:r>
      <w:proofErr w:type="spellEnd"/>
      <w:r w:rsidRPr="00671735">
        <w:t xml:space="preserve"> include: empty objects, empty strings, </w:t>
      </w:r>
      <w:r w:rsidRPr="00671735">
        <w:rPr>
          <w:i/>
          <w:iCs/>
        </w:rPr>
        <w:t>None</w:t>
      </w:r>
      <w:r w:rsidRPr="00671735">
        <w:t>, and zero.</w:t>
      </w:r>
    </w:p>
    <w:p w14:paraId="461B74E1" w14:textId="77777777" w:rsidR="00A24631" w:rsidRPr="00A24631" w:rsidRDefault="00A24631" w:rsidP="00A24631">
      <w:pPr>
        <w:pStyle w:val="violet"/>
        <w:jc w:val="center"/>
      </w:pPr>
      <w:r w:rsidRPr="00A24631">
        <w:t>Comparison Operators</w:t>
      </w:r>
    </w:p>
    <w:tbl>
      <w:tblPr>
        <w:tblW w:w="10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7"/>
        <w:gridCol w:w="6184"/>
        <w:gridCol w:w="3683"/>
      </w:tblGrid>
      <w:tr w:rsidR="00A24631" w:rsidRPr="00A24631" w14:paraId="436AB473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5FB475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Op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AA261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What it does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42DB9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Example</w:t>
            </w:r>
          </w:p>
        </w:tc>
      </w:tr>
      <w:tr w:rsidR="00A24631" w:rsidRPr="00A24631" w14:paraId="20EA7CA6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9979FD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==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E9D36C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has the same value as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60C17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==</w:t>
            </w:r>
            <w:r w:rsidRPr="00A24631">
              <w:t> </w:t>
            </w:r>
            <w:proofErr w:type="gramStart"/>
            <w:r w:rsidRPr="00A24631">
              <w:t>b  #</w:t>
            </w:r>
            <w:proofErr w:type="gramEnd"/>
            <w:r w:rsidRPr="00A24631">
              <w:t xml:space="preserve"> True</w:t>
            </w:r>
          </w:p>
        </w:tc>
      </w:tr>
      <w:tr w:rsidR="00A24631" w:rsidRPr="00A24631" w14:paraId="41646442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CA94B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!=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B79CE8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does </w:t>
            </w:r>
            <w:r w:rsidRPr="00A24631">
              <w:rPr>
                <w:b/>
                <w:bCs/>
              </w:rPr>
              <w:t>NOT</w:t>
            </w:r>
            <w:r w:rsidRPr="00A24631">
              <w:t> have the same value as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0B3105" w14:textId="77777777" w:rsidR="00A24631" w:rsidRPr="00A24631" w:rsidRDefault="00A24631" w:rsidP="00A24631">
            <w:pPr>
              <w:tabs>
                <w:tab w:val="left" w:pos="5592"/>
              </w:tabs>
            </w:pPr>
            <w:proofErr w:type="gramStart"/>
            <w:r w:rsidRPr="00A24631">
              <w:t>a </w:t>
            </w:r>
            <w:r w:rsidRPr="00A24631">
              <w:rPr>
                <w:b/>
                <w:bCs/>
              </w:rPr>
              <w:t>!</w:t>
            </w:r>
            <w:proofErr w:type="gramEnd"/>
            <w:r w:rsidRPr="00A24631">
              <w:rPr>
                <w:b/>
                <w:bCs/>
              </w:rPr>
              <w:t>=</w:t>
            </w:r>
            <w:r w:rsidRPr="00A24631">
              <w:t> b  # False</w:t>
            </w:r>
          </w:p>
        </w:tc>
      </w:tr>
      <w:tr w:rsidR="00A24631" w:rsidRPr="00A24631" w14:paraId="7D7ECA0B" w14:textId="77777777" w:rsidTr="00A24631">
        <w:trPr>
          <w:trHeight w:val="892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710D7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&gt;</w:t>
            </w:r>
            <w:r w:rsidRPr="00A24631">
              <w:br/>
              <w:t>&lt;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FDF247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greater than </w:t>
            </w:r>
            <w:r w:rsidRPr="00A24631">
              <w:rPr>
                <w:b/>
                <w:bCs/>
              </w:rPr>
              <w:t>b</w:t>
            </w:r>
            <w:r w:rsidRPr="00A24631">
              <w:br/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less than be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44766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&gt;</w:t>
            </w:r>
            <w:r w:rsidRPr="00A24631">
              <w:t> </w:t>
            </w:r>
            <w:proofErr w:type="gramStart"/>
            <w:r w:rsidRPr="00A24631">
              <w:t>b  #</w:t>
            </w:r>
            <w:proofErr w:type="gramEnd"/>
            <w:r w:rsidRPr="00A24631">
              <w:t xml:space="preserve"> False</w:t>
            </w:r>
            <w:r w:rsidRPr="00A24631">
              <w:br/>
              <w:t>a </w:t>
            </w:r>
            <w:r w:rsidRPr="00A24631">
              <w:rPr>
                <w:b/>
                <w:bCs/>
              </w:rPr>
              <w:t>&lt;</w:t>
            </w:r>
            <w:r w:rsidRPr="00A24631">
              <w:t> b  # False</w:t>
            </w:r>
          </w:p>
        </w:tc>
      </w:tr>
      <w:tr w:rsidR="00A24631" w:rsidRPr="00A24631" w14:paraId="1E252E7C" w14:textId="77777777" w:rsidTr="00A24631">
        <w:trPr>
          <w:trHeight w:val="906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1A0189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&gt;=</w:t>
            </w:r>
            <w:r w:rsidRPr="00A24631">
              <w:br/>
              <w:t>&lt;=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989DB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greater than or equal to </w:t>
            </w:r>
            <w:r w:rsidRPr="00A24631">
              <w:rPr>
                <w:b/>
                <w:bCs/>
              </w:rPr>
              <w:t>b</w:t>
            </w:r>
            <w:r w:rsidRPr="00A24631">
              <w:br/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less than or equal to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EA936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&gt;=</w:t>
            </w:r>
            <w:r w:rsidRPr="00A24631">
              <w:t> </w:t>
            </w:r>
            <w:proofErr w:type="gramStart"/>
            <w:r w:rsidRPr="00A24631">
              <w:t>b  #</w:t>
            </w:r>
            <w:proofErr w:type="gramEnd"/>
            <w:r w:rsidRPr="00A24631">
              <w:t xml:space="preserve"> True</w:t>
            </w:r>
            <w:r w:rsidRPr="00A24631">
              <w:br/>
              <w:t>a </w:t>
            </w:r>
            <w:r w:rsidRPr="00A24631">
              <w:rPr>
                <w:b/>
                <w:bCs/>
              </w:rPr>
              <w:t>&lt;=</w:t>
            </w:r>
            <w:r w:rsidRPr="00A24631">
              <w:t> b  # True</w:t>
            </w:r>
          </w:p>
        </w:tc>
      </w:tr>
    </w:tbl>
    <w:p w14:paraId="75D4284B" w14:textId="04732FE9" w:rsidR="0088020C" w:rsidRDefault="0088020C" w:rsidP="0088020C">
      <w:pPr>
        <w:pStyle w:val="violet"/>
      </w:pPr>
      <w:r>
        <w:t>Logical Operators</w:t>
      </w:r>
      <w:r>
        <w:t>: and or not</w:t>
      </w:r>
    </w:p>
    <w:p w14:paraId="7600E8DF" w14:textId="26806CFC" w:rsidR="0098149D" w:rsidRPr="0098149D" w:rsidRDefault="0098149D" w:rsidP="0098149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2"/>
          <w:szCs w:val="32"/>
        </w:rPr>
      </w:pPr>
      <w:r w:rsidRPr="0098149D">
        <w:rPr>
          <w:rFonts w:ascii="inherit" w:hAnsi="inherit"/>
          <w:color w:val="673AB7"/>
          <w:sz w:val="32"/>
          <w:szCs w:val="32"/>
        </w:rPr>
        <w:t>is vs. "=="</w:t>
      </w:r>
    </w:p>
    <w:p w14:paraId="1BF29758" w14:textId="77777777" w:rsidR="0098149D" w:rsidRPr="0098149D" w:rsidRDefault="0098149D" w:rsidP="0098149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32"/>
          <w:szCs w:val="32"/>
        </w:rPr>
      </w:pPr>
      <w:r w:rsidRPr="0098149D">
        <w:rPr>
          <w:rFonts w:ascii="Open Sans" w:hAnsi="Open Sans"/>
          <w:color w:val="000000"/>
          <w:sz w:val="32"/>
          <w:szCs w:val="32"/>
        </w:rPr>
        <w:t>In python, "</w:t>
      </w:r>
      <w:r w:rsidRPr="0098149D">
        <w:rPr>
          <w:rStyle w:val="Strong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=="</w:t>
      </w:r>
      <w:r w:rsidRPr="0098149D">
        <w:rPr>
          <w:rFonts w:ascii="Open Sans" w:hAnsi="Open Sans"/>
          <w:color w:val="000000"/>
          <w:sz w:val="32"/>
          <w:szCs w:val="32"/>
        </w:rPr>
        <w:t> and "</w:t>
      </w:r>
      <w:r w:rsidRPr="0098149D">
        <w:rPr>
          <w:rStyle w:val="Strong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is</w:t>
      </w:r>
      <w:r w:rsidRPr="0098149D">
        <w:rPr>
          <w:rFonts w:ascii="Open Sans" w:hAnsi="Open Sans"/>
          <w:color w:val="000000"/>
          <w:sz w:val="32"/>
          <w:szCs w:val="32"/>
        </w:rPr>
        <w:t>" are very similar comparators, however they are not the same.</w:t>
      </w:r>
    </w:p>
    <w:p w14:paraId="44A4C6D6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</w:p>
    <w:p w14:paraId="006CDE9B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== </w:t>
      </w:r>
      <w:proofErr w:type="gramStart"/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True</w:t>
      </w:r>
    </w:p>
    <w:p w14:paraId="6BA49222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color w:val="000000"/>
          <w:sz w:val="31"/>
          <w:szCs w:val="31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</w:t>
      </w:r>
      <w:proofErr w:type="gramStart"/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True</w:t>
      </w:r>
    </w:p>
    <w:p w14:paraId="23871A8A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a = [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2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3</w:t>
      </w:r>
      <w:proofErr w:type="gramStart"/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]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a list of numbers</w:t>
      </w:r>
    </w:p>
    <w:p w14:paraId="1111ECA3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b = [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2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3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]</w:t>
      </w:r>
    </w:p>
    <w:p w14:paraId="77AFEE25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== </w:t>
      </w:r>
      <w:proofErr w:type="gramStart"/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b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True</w:t>
      </w:r>
    </w:p>
    <w:p w14:paraId="335005D7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color w:val="000000"/>
          <w:sz w:val="30"/>
          <w:szCs w:val="30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</w:t>
      </w:r>
      <w:proofErr w:type="gramStart"/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b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False</w:t>
      </w:r>
    </w:p>
    <w:p w14:paraId="1FFCE173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c = b</w:t>
      </w:r>
    </w:p>
    <w:p w14:paraId="4361B22C" w14:textId="03E48C56" w:rsidR="0098149D" w:rsidRDefault="0098149D" w:rsidP="0098149D">
      <w:pPr>
        <w:pStyle w:val="HTMLPreformatted"/>
        <w:shd w:val="clear" w:color="auto" w:fill="FFFFFF"/>
        <w:textAlignment w:val="baseline"/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b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</w:t>
      </w:r>
      <w:proofErr w:type="gramStart"/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c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</w:t>
      </w:r>
      <w:proofErr w:type="gramEnd"/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 xml:space="preserve"> True</w:t>
      </w:r>
    </w:p>
    <w:p w14:paraId="71E87304" w14:textId="109DDE72" w:rsidR="0098149D" w:rsidRDefault="00F57DD4" w:rsidP="00F57DD4">
      <w:pPr>
        <w:pStyle w:val="Heading2"/>
      </w:pPr>
      <w:r w:rsidRPr="00F57DD4">
        <w:t>10. Looping in Python</w:t>
      </w:r>
    </w:p>
    <w:p w14:paraId="565026A0" w14:textId="7EFA65C7" w:rsidR="00635EE6" w:rsidRDefault="004F5556" w:rsidP="00A6308A">
      <w:pPr>
        <w:tabs>
          <w:tab w:val="left" w:pos="5592"/>
        </w:tabs>
      </w:pPr>
      <w:hyperlink r:id="rId21" w:anchor="/" w:history="1">
        <w:r>
          <w:rPr>
            <w:rStyle w:val="Hyperlink"/>
          </w:rPr>
          <w:t>http://python.slides.com/colt/functions-part-1#/</w:t>
        </w:r>
      </w:hyperlink>
    </w:p>
    <w:p w14:paraId="394AD921" w14:textId="4BC00369" w:rsidR="00635EE6" w:rsidRDefault="004C0F2D" w:rsidP="00A6308A">
      <w:pPr>
        <w:tabs>
          <w:tab w:val="left" w:pos="5592"/>
        </w:tabs>
      </w:pPr>
      <w:hyperlink r:id="rId22" w:anchor="/" w:history="1">
        <w:r>
          <w:rPr>
            <w:rStyle w:val="Hyperlink"/>
          </w:rPr>
          <w:t>http://python.slides.com/colt/lists-13#/</w:t>
        </w:r>
      </w:hyperlink>
    </w:p>
    <w:p w14:paraId="204F9DB3" w14:textId="06548945" w:rsidR="004C0F2D" w:rsidRDefault="007214EE" w:rsidP="00A6308A">
      <w:pPr>
        <w:tabs>
          <w:tab w:val="left" w:pos="5592"/>
        </w:tabs>
      </w:pPr>
      <w:hyperlink r:id="rId23" w:anchor="/" w:history="1">
        <w:r>
          <w:rPr>
            <w:rStyle w:val="Hyperlink"/>
          </w:rPr>
          <w:t>http://python.slides.com/colt/lists-22#/</w:t>
        </w:r>
      </w:hyperlink>
    </w:p>
    <w:p w14:paraId="7422C307" w14:textId="0CD996E1" w:rsidR="00A71C58" w:rsidRDefault="00A71C58" w:rsidP="00A6308A">
      <w:pPr>
        <w:tabs>
          <w:tab w:val="left" w:pos="5592"/>
        </w:tabs>
      </w:pPr>
      <w:hyperlink r:id="rId24" w:history="1">
        <w:r>
          <w:rPr>
            <w:rStyle w:val="Hyperlink"/>
          </w:rPr>
          <w:t>http://python.slides.com/colt/lists-23</w:t>
        </w:r>
      </w:hyperlink>
    </w:p>
    <w:p w14:paraId="127DE459" w14:textId="6627FD6A" w:rsidR="0088433F" w:rsidRDefault="0088433F" w:rsidP="00A6308A">
      <w:pPr>
        <w:tabs>
          <w:tab w:val="left" w:pos="5592"/>
        </w:tabs>
      </w:pPr>
      <w:hyperlink r:id="rId25" w:anchor="/14" w:history="1">
        <w:r>
          <w:rPr>
            <w:rStyle w:val="Hyperlink"/>
          </w:rPr>
          <w:t>http://python.slides.com/colt/generators-and-decorators#/14</w:t>
        </w:r>
      </w:hyperlink>
    </w:p>
    <w:p w14:paraId="2731A712" w14:textId="48D247F9" w:rsidR="0088433F" w:rsidRDefault="005B2783" w:rsidP="00A6308A">
      <w:pPr>
        <w:tabs>
          <w:tab w:val="left" w:pos="5592"/>
        </w:tabs>
      </w:pPr>
      <w:hyperlink r:id="rId26" w:anchor="/" w:history="1">
        <w:r>
          <w:rPr>
            <w:rStyle w:val="Hyperlink"/>
          </w:rPr>
          <w:t>http://python.slides.com/colt/lists-24#/</w:t>
        </w:r>
      </w:hyperlink>
    </w:p>
    <w:p w14:paraId="461FEF74" w14:textId="599DC04F" w:rsidR="005B2783" w:rsidRDefault="005B2783" w:rsidP="00A6308A">
      <w:pPr>
        <w:tabs>
          <w:tab w:val="left" w:pos="5592"/>
        </w:tabs>
      </w:pPr>
      <w:hyperlink r:id="rId27" w:anchor="/" w:history="1">
        <w:r>
          <w:rPr>
            <w:rStyle w:val="Hyperlink"/>
          </w:rPr>
          <w:t>http://python.slides.com/colt/testing-25#/</w:t>
        </w:r>
      </w:hyperlink>
    </w:p>
    <w:p w14:paraId="13E784FF" w14:textId="0078BB61" w:rsidR="005B2783" w:rsidRDefault="00E35D59" w:rsidP="00A6308A">
      <w:pPr>
        <w:tabs>
          <w:tab w:val="left" w:pos="5592"/>
        </w:tabs>
      </w:pPr>
      <w:hyperlink r:id="rId28" w:anchor="/" w:history="1">
        <w:r>
          <w:rPr>
            <w:rStyle w:val="Hyperlink"/>
          </w:rPr>
          <w:t>http://python.slides.com/colt/lists-18#/</w:t>
        </w:r>
      </w:hyperlink>
    </w:p>
    <w:p w14:paraId="32B93708" w14:textId="77777777" w:rsidR="00760CF3" w:rsidRDefault="00760CF3" w:rsidP="00A6308A">
      <w:pPr>
        <w:tabs>
          <w:tab w:val="left" w:pos="5592"/>
        </w:tabs>
      </w:pPr>
    </w:p>
    <w:p w14:paraId="374C12E2" w14:textId="7C7D2B29" w:rsidR="00635EE6" w:rsidRDefault="00635EE6" w:rsidP="00A6308A">
      <w:pPr>
        <w:tabs>
          <w:tab w:val="left" w:pos="5592"/>
        </w:tabs>
      </w:pPr>
    </w:p>
    <w:p w14:paraId="68EDB389" w14:textId="020D817D" w:rsidR="00635EE6" w:rsidRDefault="00635EE6" w:rsidP="00A6308A">
      <w:pPr>
        <w:tabs>
          <w:tab w:val="left" w:pos="5592"/>
        </w:tabs>
      </w:pPr>
    </w:p>
    <w:p w14:paraId="5B2D4F68" w14:textId="744C2F0F" w:rsidR="00635EE6" w:rsidRDefault="00635EE6" w:rsidP="00A6308A">
      <w:pPr>
        <w:tabs>
          <w:tab w:val="left" w:pos="5592"/>
        </w:tabs>
      </w:pPr>
    </w:p>
    <w:p w14:paraId="29B640F8" w14:textId="4FE740EF" w:rsidR="00635EE6" w:rsidRDefault="00635EE6" w:rsidP="00A6308A">
      <w:pPr>
        <w:tabs>
          <w:tab w:val="left" w:pos="5592"/>
        </w:tabs>
      </w:pPr>
    </w:p>
    <w:p w14:paraId="75B2FEAB" w14:textId="6EE0CAE6" w:rsidR="00635EE6" w:rsidRDefault="00635EE6" w:rsidP="00A6308A">
      <w:pPr>
        <w:tabs>
          <w:tab w:val="left" w:pos="5592"/>
        </w:tabs>
      </w:pPr>
    </w:p>
    <w:p w14:paraId="40D4BF3C" w14:textId="3CB92701" w:rsidR="00635EE6" w:rsidRDefault="00635EE6" w:rsidP="00A6308A">
      <w:pPr>
        <w:tabs>
          <w:tab w:val="left" w:pos="5592"/>
        </w:tabs>
      </w:pPr>
    </w:p>
    <w:p w14:paraId="261A32C6" w14:textId="561A8E80" w:rsidR="00635EE6" w:rsidRDefault="00635EE6" w:rsidP="00A6308A">
      <w:pPr>
        <w:tabs>
          <w:tab w:val="left" w:pos="5592"/>
        </w:tabs>
      </w:pPr>
    </w:p>
    <w:p w14:paraId="53D9A3A8" w14:textId="5F685818" w:rsidR="00635EE6" w:rsidRDefault="00635EE6" w:rsidP="00A6308A">
      <w:pPr>
        <w:tabs>
          <w:tab w:val="left" w:pos="5592"/>
        </w:tabs>
      </w:pPr>
    </w:p>
    <w:p w14:paraId="4108786B" w14:textId="7D0089B1" w:rsidR="00635EE6" w:rsidRDefault="00635EE6" w:rsidP="00A6308A">
      <w:pPr>
        <w:tabs>
          <w:tab w:val="left" w:pos="5592"/>
        </w:tabs>
      </w:pPr>
    </w:p>
    <w:p w14:paraId="18AF4FED" w14:textId="1899FE0F" w:rsidR="00635EE6" w:rsidRDefault="00635EE6" w:rsidP="00A6308A">
      <w:pPr>
        <w:tabs>
          <w:tab w:val="left" w:pos="5592"/>
        </w:tabs>
      </w:pPr>
    </w:p>
    <w:p w14:paraId="66B43973" w14:textId="2B0CCCDE" w:rsidR="00635EE6" w:rsidRDefault="00635EE6" w:rsidP="00A6308A">
      <w:pPr>
        <w:tabs>
          <w:tab w:val="left" w:pos="5592"/>
        </w:tabs>
      </w:pPr>
    </w:p>
    <w:p w14:paraId="251C1D31" w14:textId="4298B1A6" w:rsidR="00635EE6" w:rsidRDefault="00635EE6" w:rsidP="00A6308A">
      <w:pPr>
        <w:tabs>
          <w:tab w:val="left" w:pos="5592"/>
        </w:tabs>
      </w:pPr>
    </w:p>
    <w:p w14:paraId="76E406C4" w14:textId="24E488C3" w:rsidR="00635EE6" w:rsidRDefault="00635EE6" w:rsidP="00A6308A">
      <w:pPr>
        <w:tabs>
          <w:tab w:val="left" w:pos="5592"/>
        </w:tabs>
      </w:pPr>
    </w:p>
    <w:p w14:paraId="6E5F688B" w14:textId="5D3A962E" w:rsidR="00635EE6" w:rsidRDefault="00635EE6" w:rsidP="00A6308A">
      <w:pPr>
        <w:tabs>
          <w:tab w:val="left" w:pos="5592"/>
        </w:tabs>
      </w:pPr>
    </w:p>
    <w:p w14:paraId="2BA03BF4" w14:textId="3D28BFEE" w:rsidR="00635EE6" w:rsidRDefault="00635EE6" w:rsidP="00A6308A">
      <w:pPr>
        <w:tabs>
          <w:tab w:val="left" w:pos="5592"/>
        </w:tabs>
      </w:pPr>
    </w:p>
    <w:p w14:paraId="5F57E174" w14:textId="497110BB" w:rsidR="00635EE6" w:rsidRDefault="00635EE6" w:rsidP="00A6308A">
      <w:pPr>
        <w:tabs>
          <w:tab w:val="left" w:pos="5592"/>
        </w:tabs>
      </w:pPr>
    </w:p>
    <w:p w14:paraId="119BBDDD" w14:textId="1ECF784A" w:rsidR="00635EE6" w:rsidRDefault="00635EE6" w:rsidP="00A6308A">
      <w:pPr>
        <w:tabs>
          <w:tab w:val="left" w:pos="5592"/>
        </w:tabs>
      </w:pPr>
    </w:p>
    <w:p w14:paraId="184680C8" w14:textId="63C74096" w:rsidR="00635EE6" w:rsidRDefault="00635EE6" w:rsidP="00A6308A">
      <w:pPr>
        <w:tabs>
          <w:tab w:val="left" w:pos="5592"/>
        </w:tabs>
      </w:pPr>
    </w:p>
    <w:p w14:paraId="6E05A2B7" w14:textId="694039B8" w:rsidR="00635EE6" w:rsidRDefault="00635EE6" w:rsidP="00A6308A">
      <w:pPr>
        <w:tabs>
          <w:tab w:val="left" w:pos="5592"/>
        </w:tabs>
      </w:pPr>
    </w:p>
    <w:p w14:paraId="5FF32FC5" w14:textId="0F7C6FF0" w:rsidR="00635EE6" w:rsidRDefault="00635EE6" w:rsidP="00A6308A">
      <w:pPr>
        <w:tabs>
          <w:tab w:val="left" w:pos="5592"/>
        </w:tabs>
      </w:pPr>
    </w:p>
    <w:p w14:paraId="33DEF5B9" w14:textId="0B858224" w:rsidR="00635EE6" w:rsidRDefault="00635EE6" w:rsidP="00A6308A">
      <w:pPr>
        <w:tabs>
          <w:tab w:val="left" w:pos="5592"/>
        </w:tabs>
      </w:pPr>
    </w:p>
    <w:p w14:paraId="1BDE60F1" w14:textId="3D39CA6D" w:rsidR="00635EE6" w:rsidRDefault="00635EE6" w:rsidP="00A6308A">
      <w:pPr>
        <w:tabs>
          <w:tab w:val="left" w:pos="5592"/>
        </w:tabs>
      </w:pPr>
    </w:p>
    <w:p w14:paraId="6D179F5F" w14:textId="3E49EF4E" w:rsidR="00635EE6" w:rsidRDefault="00635EE6" w:rsidP="00A6308A">
      <w:pPr>
        <w:tabs>
          <w:tab w:val="left" w:pos="5592"/>
        </w:tabs>
      </w:pPr>
    </w:p>
    <w:p w14:paraId="356E5D7A" w14:textId="6604D880" w:rsidR="00635EE6" w:rsidRDefault="00635EE6" w:rsidP="00A6308A">
      <w:pPr>
        <w:tabs>
          <w:tab w:val="left" w:pos="5592"/>
        </w:tabs>
      </w:pPr>
    </w:p>
    <w:p w14:paraId="62F295C4" w14:textId="0F68764B" w:rsidR="00635EE6" w:rsidRDefault="00635EE6" w:rsidP="00A6308A">
      <w:pPr>
        <w:tabs>
          <w:tab w:val="left" w:pos="5592"/>
        </w:tabs>
      </w:pPr>
    </w:p>
    <w:p w14:paraId="358ED8EA" w14:textId="44244F4A" w:rsidR="00635EE6" w:rsidRDefault="00635EE6" w:rsidP="00A6308A">
      <w:pPr>
        <w:tabs>
          <w:tab w:val="left" w:pos="5592"/>
        </w:tabs>
      </w:pPr>
    </w:p>
    <w:p w14:paraId="4002B242" w14:textId="427D68CA" w:rsidR="00635EE6" w:rsidRDefault="00635EE6" w:rsidP="00A6308A">
      <w:pPr>
        <w:tabs>
          <w:tab w:val="left" w:pos="5592"/>
        </w:tabs>
      </w:pPr>
    </w:p>
    <w:p w14:paraId="6029ECEA" w14:textId="4372BD8D" w:rsidR="00635EE6" w:rsidRDefault="00635EE6" w:rsidP="00A6308A">
      <w:pPr>
        <w:tabs>
          <w:tab w:val="left" w:pos="5592"/>
        </w:tabs>
      </w:pPr>
    </w:p>
    <w:p w14:paraId="23DE9D52" w14:textId="2E461720" w:rsidR="00635EE6" w:rsidRDefault="00635EE6" w:rsidP="00A6308A">
      <w:pPr>
        <w:tabs>
          <w:tab w:val="left" w:pos="5592"/>
        </w:tabs>
      </w:pPr>
    </w:p>
    <w:p w14:paraId="51F1F347" w14:textId="4A0EBDAA" w:rsidR="00635EE6" w:rsidRDefault="00635EE6" w:rsidP="00A6308A">
      <w:pPr>
        <w:tabs>
          <w:tab w:val="left" w:pos="5592"/>
        </w:tabs>
      </w:pPr>
    </w:p>
    <w:p w14:paraId="328EF88D" w14:textId="31E2123D" w:rsidR="00635EE6" w:rsidRDefault="00635EE6" w:rsidP="00A6308A">
      <w:pPr>
        <w:tabs>
          <w:tab w:val="left" w:pos="5592"/>
        </w:tabs>
      </w:pPr>
    </w:p>
    <w:p w14:paraId="48E27FE8" w14:textId="3451C7A4" w:rsidR="00635EE6" w:rsidRDefault="00635EE6" w:rsidP="00A6308A">
      <w:pPr>
        <w:tabs>
          <w:tab w:val="left" w:pos="5592"/>
        </w:tabs>
      </w:pPr>
    </w:p>
    <w:p w14:paraId="4064A8AF" w14:textId="70A80DB3" w:rsidR="00635EE6" w:rsidRDefault="00635EE6" w:rsidP="00A6308A">
      <w:pPr>
        <w:tabs>
          <w:tab w:val="left" w:pos="5592"/>
        </w:tabs>
      </w:pPr>
    </w:p>
    <w:p w14:paraId="7A227AD8" w14:textId="17CFA330" w:rsidR="00635EE6" w:rsidRDefault="00635EE6" w:rsidP="00A6308A">
      <w:pPr>
        <w:tabs>
          <w:tab w:val="left" w:pos="5592"/>
        </w:tabs>
      </w:pPr>
    </w:p>
    <w:p w14:paraId="13B41F83" w14:textId="0029AB7A" w:rsidR="00635EE6" w:rsidRDefault="00635EE6" w:rsidP="00A6308A">
      <w:pPr>
        <w:tabs>
          <w:tab w:val="left" w:pos="5592"/>
        </w:tabs>
      </w:pPr>
    </w:p>
    <w:p w14:paraId="59A4145A" w14:textId="06ADA0E9" w:rsidR="00635EE6" w:rsidRDefault="00635EE6" w:rsidP="00A6308A">
      <w:pPr>
        <w:tabs>
          <w:tab w:val="left" w:pos="5592"/>
        </w:tabs>
      </w:pPr>
    </w:p>
    <w:p w14:paraId="4E02AED6" w14:textId="57FA1751" w:rsidR="00635EE6" w:rsidRDefault="00635EE6" w:rsidP="00A6308A">
      <w:pPr>
        <w:tabs>
          <w:tab w:val="left" w:pos="5592"/>
        </w:tabs>
      </w:pPr>
    </w:p>
    <w:p w14:paraId="305D5485" w14:textId="078040D8" w:rsidR="00635EE6" w:rsidRDefault="00635EE6" w:rsidP="00A6308A">
      <w:pPr>
        <w:tabs>
          <w:tab w:val="left" w:pos="5592"/>
        </w:tabs>
      </w:pPr>
    </w:p>
    <w:p w14:paraId="5E445FBB" w14:textId="00196ACB" w:rsidR="00635EE6" w:rsidRDefault="00635EE6" w:rsidP="00A6308A">
      <w:pPr>
        <w:tabs>
          <w:tab w:val="left" w:pos="5592"/>
        </w:tabs>
      </w:pPr>
    </w:p>
    <w:p w14:paraId="6A22A9C3" w14:textId="4ED78AA3" w:rsidR="00635EE6" w:rsidRDefault="00635EE6" w:rsidP="00A6308A">
      <w:pPr>
        <w:tabs>
          <w:tab w:val="left" w:pos="5592"/>
        </w:tabs>
      </w:pPr>
    </w:p>
    <w:p w14:paraId="3DEE6CCD" w14:textId="7ED0C94A" w:rsidR="00635EE6" w:rsidRDefault="00635EE6" w:rsidP="00A6308A">
      <w:pPr>
        <w:tabs>
          <w:tab w:val="left" w:pos="5592"/>
        </w:tabs>
      </w:pPr>
    </w:p>
    <w:p w14:paraId="2AC70D67" w14:textId="3159E317" w:rsidR="00635EE6" w:rsidRDefault="00635EE6" w:rsidP="00A6308A">
      <w:pPr>
        <w:tabs>
          <w:tab w:val="left" w:pos="5592"/>
        </w:tabs>
      </w:pPr>
    </w:p>
    <w:p w14:paraId="6069A572" w14:textId="4FFCFA2D" w:rsidR="00635EE6" w:rsidRDefault="00635EE6" w:rsidP="00A6308A">
      <w:pPr>
        <w:tabs>
          <w:tab w:val="left" w:pos="5592"/>
        </w:tabs>
      </w:pPr>
    </w:p>
    <w:p w14:paraId="3716828A" w14:textId="759ABB13" w:rsidR="00635EE6" w:rsidRDefault="00635EE6" w:rsidP="00A6308A">
      <w:pPr>
        <w:tabs>
          <w:tab w:val="left" w:pos="5592"/>
        </w:tabs>
      </w:pPr>
    </w:p>
    <w:p w14:paraId="4C07CB07" w14:textId="6204A096" w:rsidR="00635EE6" w:rsidRDefault="00635EE6" w:rsidP="00A6308A">
      <w:pPr>
        <w:tabs>
          <w:tab w:val="left" w:pos="5592"/>
        </w:tabs>
      </w:pPr>
    </w:p>
    <w:p w14:paraId="66917A8C" w14:textId="761747D0" w:rsidR="00635EE6" w:rsidRDefault="00635EE6" w:rsidP="00A6308A">
      <w:pPr>
        <w:tabs>
          <w:tab w:val="left" w:pos="5592"/>
        </w:tabs>
      </w:pPr>
    </w:p>
    <w:p w14:paraId="762AF989" w14:textId="69B3EA16" w:rsidR="00635EE6" w:rsidRDefault="00635EE6" w:rsidP="00A6308A">
      <w:pPr>
        <w:tabs>
          <w:tab w:val="left" w:pos="5592"/>
        </w:tabs>
      </w:pPr>
    </w:p>
    <w:p w14:paraId="36284ECB" w14:textId="4363A4CD" w:rsidR="00635EE6" w:rsidRDefault="00635EE6" w:rsidP="00A6308A">
      <w:pPr>
        <w:tabs>
          <w:tab w:val="left" w:pos="5592"/>
        </w:tabs>
      </w:pPr>
    </w:p>
    <w:p w14:paraId="60B62B41" w14:textId="47A65433" w:rsidR="00635EE6" w:rsidRDefault="00635EE6" w:rsidP="00A6308A">
      <w:pPr>
        <w:tabs>
          <w:tab w:val="left" w:pos="5592"/>
        </w:tabs>
      </w:pPr>
    </w:p>
    <w:p w14:paraId="52F8FE78" w14:textId="3547288C" w:rsidR="00635EE6" w:rsidRDefault="00635EE6" w:rsidP="00A6308A">
      <w:pPr>
        <w:tabs>
          <w:tab w:val="left" w:pos="5592"/>
        </w:tabs>
      </w:pPr>
    </w:p>
    <w:p w14:paraId="05EB4C5E" w14:textId="2EDD6CE5" w:rsidR="00635EE6" w:rsidRDefault="00635EE6" w:rsidP="00A6308A">
      <w:pPr>
        <w:tabs>
          <w:tab w:val="left" w:pos="5592"/>
        </w:tabs>
      </w:pPr>
    </w:p>
    <w:p w14:paraId="7FA75040" w14:textId="50BE96E4" w:rsidR="00635EE6" w:rsidRDefault="00635EE6" w:rsidP="00A6308A">
      <w:pPr>
        <w:tabs>
          <w:tab w:val="left" w:pos="5592"/>
        </w:tabs>
      </w:pPr>
    </w:p>
    <w:p w14:paraId="3AAF9B8B" w14:textId="7DEF00DA" w:rsidR="00635EE6" w:rsidRDefault="00635EE6" w:rsidP="00A6308A">
      <w:pPr>
        <w:tabs>
          <w:tab w:val="left" w:pos="5592"/>
        </w:tabs>
      </w:pPr>
    </w:p>
    <w:p w14:paraId="5500B7D6" w14:textId="17996456" w:rsidR="00635EE6" w:rsidRDefault="00635EE6" w:rsidP="00A6308A">
      <w:pPr>
        <w:tabs>
          <w:tab w:val="left" w:pos="5592"/>
        </w:tabs>
      </w:pPr>
    </w:p>
    <w:p w14:paraId="72AAF7AE" w14:textId="23ECB025" w:rsidR="00635EE6" w:rsidRDefault="00635EE6" w:rsidP="00A6308A">
      <w:pPr>
        <w:tabs>
          <w:tab w:val="left" w:pos="5592"/>
        </w:tabs>
      </w:pPr>
    </w:p>
    <w:p w14:paraId="4A2E3E80" w14:textId="6B20A424" w:rsidR="00635EE6" w:rsidRDefault="00635EE6" w:rsidP="00A6308A">
      <w:pPr>
        <w:tabs>
          <w:tab w:val="left" w:pos="5592"/>
        </w:tabs>
      </w:pPr>
    </w:p>
    <w:p w14:paraId="5E45EBA4" w14:textId="3B6DE871" w:rsidR="00635EE6" w:rsidRDefault="00635EE6" w:rsidP="00A6308A">
      <w:pPr>
        <w:tabs>
          <w:tab w:val="left" w:pos="5592"/>
        </w:tabs>
      </w:pPr>
    </w:p>
    <w:p w14:paraId="027B062E" w14:textId="44A8BEFE" w:rsidR="00635EE6" w:rsidRDefault="00635EE6" w:rsidP="00A6308A">
      <w:pPr>
        <w:tabs>
          <w:tab w:val="left" w:pos="5592"/>
        </w:tabs>
      </w:pPr>
    </w:p>
    <w:p w14:paraId="18B3FD88" w14:textId="4C11FA0F" w:rsidR="00635EE6" w:rsidRDefault="00635EE6" w:rsidP="00A6308A">
      <w:pPr>
        <w:tabs>
          <w:tab w:val="left" w:pos="5592"/>
        </w:tabs>
      </w:pPr>
    </w:p>
    <w:p w14:paraId="68B2FF5E" w14:textId="35FBA4E5" w:rsidR="00635EE6" w:rsidRDefault="00635EE6" w:rsidP="00A6308A">
      <w:pPr>
        <w:tabs>
          <w:tab w:val="left" w:pos="5592"/>
        </w:tabs>
      </w:pPr>
    </w:p>
    <w:p w14:paraId="11F1C6AD" w14:textId="035F9A64" w:rsidR="00635EE6" w:rsidRDefault="00635EE6" w:rsidP="00A6308A">
      <w:pPr>
        <w:tabs>
          <w:tab w:val="left" w:pos="5592"/>
        </w:tabs>
      </w:pPr>
    </w:p>
    <w:p w14:paraId="05B2A302" w14:textId="31242B71" w:rsidR="00635EE6" w:rsidRDefault="00635EE6" w:rsidP="00A6308A">
      <w:pPr>
        <w:tabs>
          <w:tab w:val="left" w:pos="5592"/>
        </w:tabs>
      </w:pPr>
    </w:p>
    <w:p w14:paraId="53A34BDE" w14:textId="3AA257DE" w:rsidR="00635EE6" w:rsidRDefault="00635EE6" w:rsidP="00A6308A">
      <w:pPr>
        <w:tabs>
          <w:tab w:val="left" w:pos="5592"/>
        </w:tabs>
      </w:pPr>
    </w:p>
    <w:p w14:paraId="0111BFC9" w14:textId="20F73739" w:rsidR="00635EE6" w:rsidRDefault="00635EE6" w:rsidP="00A6308A">
      <w:pPr>
        <w:tabs>
          <w:tab w:val="left" w:pos="5592"/>
        </w:tabs>
      </w:pPr>
    </w:p>
    <w:p w14:paraId="470E37D6" w14:textId="0780DF94" w:rsidR="00635EE6" w:rsidRDefault="00635EE6" w:rsidP="00A6308A">
      <w:pPr>
        <w:tabs>
          <w:tab w:val="left" w:pos="5592"/>
        </w:tabs>
      </w:pPr>
    </w:p>
    <w:p w14:paraId="760DEFDA" w14:textId="0FB77C27" w:rsidR="00635EE6" w:rsidRDefault="00635EE6" w:rsidP="00A6308A">
      <w:pPr>
        <w:tabs>
          <w:tab w:val="left" w:pos="5592"/>
        </w:tabs>
      </w:pPr>
    </w:p>
    <w:p w14:paraId="0D22A4AF" w14:textId="0514901D" w:rsidR="00635EE6" w:rsidRDefault="00635EE6" w:rsidP="00A6308A">
      <w:pPr>
        <w:tabs>
          <w:tab w:val="left" w:pos="5592"/>
        </w:tabs>
      </w:pPr>
    </w:p>
    <w:p w14:paraId="00E96767" w14:textId="15309D1B" w:rsidR="00635EE6" w:rsidRDefault="00635EE6" w:rsidP="00A6308A">
      <w:pPr>
        <w:tabs>
          <w:tab w:val="left" w:pos="5592"/>
        </w:tabs>
      </w:pPr>
    </w:p>
    <w:p w14:paraId="0507E19D" w14:textId="1A6709FC" w:rsidR="00635EE6" w:rsidRDefault="00635EE6" w:rsidP="00A6308A">
      <w:pPr>
        <w:tabs>
          <w:tab w:val="left" w:pos="5592"/>
        </w:tabs>
      </w:pPr>
    </w:p>
    <w:p w14:paraId="7DF6BE61" w14:textId="7DF28FC6" w:rsidR="00635EE6" w:rsidRDefault="00635EE6" w:rsidP="00A6308A">
      <w:pPr>
        <w:tabs>
          <w:tab w:val="left" w:pos="5592"/>
        </w:tabs>
      </w:pPr>
    </w:p>
    <w:p w14:paraId="5D82A32D" w14:textId="77BAE61D" w:rsidR="00635EE6" w:rsidRDefault="00635EE6" w:rsidP="00A6308A">
      <w:pPr>
        <w:tabs>
          <w:tab w:val="left" w:pos="5592"/>
        </w:tabs>
      </w:pPr>
    </w:p>
    <w:p w14:paraId="581ACE89" w14:textId="17723C1B" w:rsidR="00635EE6" w:rsidRDefault="00635EE6" w:rsidP="00A6308A">
      <w:pPr>
        <w:tabs>
          <w:tab w:val="left" w:pos="5592"/>
        </w:tabs>
      </w:pPr>
    </w:p>
    <w:p w14:paraId="1478A596" w14:textId="737533CC" w:rsidR="00635EE6" w:rsidRDefault="00635EE6" w:rsidP="00A6308A">
      <w:pPr>
        <w:tabs>
          <w:tab w:val="left" w:pos="5592"/>
        </w:tabs>
      </w:pPr>
    </w:p>
    <w:p w14:paraId="7250FDCF" w14:textId="2825F333" w:rsidR="00635EE6" w:rsidRDefault="00635EE6" w:rsidP="00A6308A">
      <w:pPr>
        <w:tabs>
          <w:tab w:val="left" w:pos="5592"/>
        </w:tabs>
      </w:pPr>
    </w:p>
    <w:p w14:paraId="52EFAEE3" w14:textId="50151F9E" w:rsidR="00635EE6" w:rsidRDefault="00635EE6" w:rsidP="00A6308A">
      <w:pPr>
        <w:tabs>
          <w:tab w:val="left" w:pos="5592"/>
        </w:tabs>
      </w:pPr>
    </w:p>
    <w:p w14:paraId="556AD27B" w14:textId="7E19899A" w:rsidR="00635EE6" w:rsidRDefault="00635EE6" w:rsidP="00A6308A">
      <w:pPr>
        <w:tabs>
          <w:tab w:val="left" w:pos="5592"/>
        </w:tabs>
      </w:pPr>
    </w:p>
    <w:p w14:paraId="34C0DFBE" w14:textId="66544D2B" w:rsidR="00635EE6" w:rsidRDefault="00635EE6" w:rsidP="00A6308A">
      <w:pPr>
        <w:tabs>
          <w:tab w:val="left" w:pos="5592"/>
        </w:tabs>
      </w:pPr>
    </w:p>
    <w:p w14:paraId="4B215FF5" w14:textId="5A6B2513" w:rsidR="00635EE6" w:rsidRDefault="00635EE6" w:rsidP="00A6308A">
      <w:pPr>
        <w:tabs>
          <w:tab w:val="left" w:pos="5592"/>
        </w:tabs>
      </w:pPr>
    </w:p>
    <w:p w14:paraId="5B7A3965" w14:textId="77777777" w:rsidR="00635EE6" w:rsidRDefault="00635EE6" w:rsidP="00A6308A">
      <w:pPr>
        <w:tabs>
          <w:tab w:val="left" w:pos="5592"/>
        </w:tabs>
      </w:pPr>
    </w:p>
    <w:p w14:paraId="2D770EFB" w14:textId="4B868E25" w:rsidR="00D15EF2" w:rsidRDefault="00D15EF2" w:rsidP="00A6308A">
      <w:pPr>
        <w:tabs>
          <w:tab w:val="left" w:pos="5592"/>
        </w:tabs>
      </w:pPr>
    </w:p>
    <w:p w14:paraId="04080EEA" w14:textId="4430E8F2" w:rsidR="00D15EF2" w:rsidRDefault="00D15EF2" w:rsidP="00A6308A">
      <w:pPr>
        <w:tabs>
          <w:tab w:val="left" w:pos="5592"/>
        </w:tabs>
      </w:pPr>
    </w:p>
    <w:p w14:paraId="23655FC3" w14:textId="03177923" w:rsidR="00D15EF2" w:rsidRDefault="00D15EF2" w:rsidP="00A6308A">
      <w:pPr>
        <w:tabs>
          <w:tab w:val="left" w:pos="5592"/>
        </w:tabs>
      </w:pPr>
    </w:p>
    <w:p w14:paraId="368ED728" w14:textId="20E0F027" w:rsidR="00D15EF2" w:rsidRDefault="00D15EF2" w:rsidP="00A6308A">
      <w:pPr>
        <w:tabs>
          <w:tab w:val="left" w:pos="5592"/>
        </w:tabs>
      </w:pPr>
    </w:p>
    <w:p w14:paraId="7069D1BF" w14:textId="26A07477" w:rsidR="00D15EF2" w:rsidRDefault="00D15EF2" w:rsidP="00A6308A">
      <w:pPr>
        <w:tabs>
          <w:tab w:val="left" w:pos="5592"/>
        </w:tabs>
      </w:pPr>
    </w:p>
    <w:p w14:paraId="74A0B83E" w14:textId="54C91982" w:rsidR="00D15EF2" w:rsidRDefault="00D15EF2" w:rsidP="00A6308A">
      <w:pPr>
        <w:tabs>
          <w:tab w:val="left" w:pos="5592"/>
        </w:tabs>
      </w:pPr>
    </w:p>
    <w:p w14:paraId="41E47B26" w14:textId="7555425C" w:rsidR="00D15EF2" w:rsidRDefault="00D15EF2" w:rsidP="00A6308A">
      <w:pPr>
        <w:tabs>
          <w:tab w:val="left" w:pos="5592"/>
        </w:tabs>
      </w:pPr>
    </w:p>
    <w:p w14:paraId="62DFB04A" w14:textId="3A7B043D" w:rsidR="00D15EF2" w:rsidRDefault="00D15EF2" w:rsidP="00A6308A">
      <w:pPr>
        <w:tabs>
          <w:tab w:val="left" w:pos="5592"/>
        </w:tabs>
      </w:pPr>
    </w:p>
    <w:p w14:paraId="1C5E6D95" w14:textId="6D9EA34D" w:rsidR="00D15EF2" w:rsidRDefault="00D15EF2" w:rsidP="00A6308A">
      <w:pPr>
        <w:tabs>
          <w:tab w:val="left" w:pos="5592"/>
        </w:tabs>
      </w:pPr>
    </w:p>
    <w:p w14:paraId="79EBA752" w14:textId="607EF9C9" w:rsidR="00D15EF2" w:rsidRDefault="00D15EF2" w:rsidP="00A6308A">
      <w:pPr>
        <w:tabs>
          <w:tab w:val="left" w:pos="5592"/>
        </w:tabs>
      </w:pPr>
    </w:p>
    <w:p w14:paraId="02417DBF" w14:textId="2581C72E" w:rsidR="00D15EF2" w:rsidRDefault="00D15EF2" w:rsidP="00A6308A">
      <w:pPr>
        <w:tabs>
          <w:tab w:val="left" w:pos="5592"/>
        </w:tabs>
      </w:pPr>
    </w:p>
    <w:p w14:paraId="7EC2EB6D" w14:textId="16CEC2E4" w:rsidR="00D15EF2" w:rsidRDefault="00D15EF2" w:rsidP="00A6308A">
      <w:pPr>
        <w:tabs>
          <w:tab w:val="left" w:pos="5592"/>
        </w:tabs>
      </w:pPr>
    </w:p>
    <w:p w14:paraId="151755E9" w14:textId="3B477E26" w:rsidR="00D15EF2" w:rsidRDefault="00D15EF2" w:rsidP="00A6308A">
      <w:pPr>
        <w:tabs>
          <w:tab w:val="left" w:pos="5592"/>
        </w:tabs>
      </w:pPr>
    </w:p>
    <w:p w14:paraId="40BF3B9D" w14:textId="035EDEA4" w:rsidR="00D15EF2" w:rsidRDefault="00D15EF2" w:rsidP="00A6308A">
      <w:pPr>
        <w:tabs>
          <w:tab w:val="left" w:pos="5592"/>
        </w:tabs>
      </w:pPr>
    </w:p>
    <w:p w14:paraId="698FDC91" w14:textId="4F0DA035" w:rsidR="00D15EF2" w:rsidRDefault="00D15EF2" w:rsidP="00A6308A">
      <w:pPr>
        <w:tabs>
          <w:tab w:val="left" w:pos="5592"/>
        </w:tabs>
      </w:pPr>
    </w:p>
    <w:p w14:paraId="58C802EB" w14:textId="0C24E045" w:rsidR="00D15EF2" w:rsidRDefault="00D15EF2" w:rsidP="00A6308A">
      <w:pPr>
        <w:tabs>
          <w:tab w:val="left" w:pos="5592"/>
        </w:tabs>
      </w:pPr>
    </w:p>
    <w:p w14:paraId="7DBC63F2" w14:textId="3F53338D" w:rsidR="00D15EF2" w:rsidRDefault="00D15EF2" w:rsidP="00A6308A">
      <w:pPr>
        <w:tabs>
          <w:tab w:val="left" w:pos="5592"/>
        </w:tabs>
      </w:pPr>
    </w:p>
    <w:p w14:paraId="75ED6CC7" w14:textId="30731637" w:rsidR="00D15EF2" w:rsidRDefault="00D15EF2" w:rsidP="00A6308A">
      <w:pPr>
        <w:tabs>
          <w:tab w:val="left" w:pos="5592"/>
        </w:tabs>
      </w:pPr>
    </w:p>
    <w:p w14:paraId="4A2802A3" w14:textId="7BFA0C11" w:rsidR="00D15EF2" w:rsidRDefault="00D15EF2" w:rsidP="00A6308A">
      <w:pPr>
        <w:tabs>
          <w:tab w:val="left" w:pos="5592"/>
        </w:tabs>
      </w:pPr>
    </w:p>
    <w:p w14:paraId="42ADD4BF" w14:textId="21C784DF" w:rsidR="00D15EF2" w:rsidRDefault="00D15EF2" w:rsidP="00A6308A">
      <w:pPr>
        <w:tabs>
          <w:tab w:val="left" w:pos="5592"/>
        </w:tabs>
      </w:pPr>
    </w:p>
    <w:p w14:paraId="7E411E8C" w14:textId="233DE243" w:rsidR="00D15EF2" w:rsidRDefault="00D15EF2" w:rsidP="00A6308A">
      <w:pPr>
        <w:tabs>
          <w:tab w:val="left" w:pos="5592"/>
        </w:tabs>
      </w:pPr>
    </w:p>
    <w:p w14:paraId="181DF27E" w14:textId="4FEC908F" w:rsidR="00D15EF2" w:rsidRDefault="00D15EF2" w:rsidP="00A6308A">
      <w:pPr>
        <w:tabs>
          <w:tab w:val="left" w:pos="5592"/>
        </w:tabs>
      </w:pPr>
    </w:p>
    <w:p w14:paraId="41728E0C" w14:textId="62C042DD" w:rsidR="00D15EF2" w:rsidRDefault="00D15EF2" w:rsidP="00A6308A">
      <w:pPr>
        <w:tabs>
          <w:tab w:val="left" w:pos="5592"/>
        </w:tabs>
      </w:pPr>
    </w:p>
    <w:p w14:paraId="04D216B1" w14:textId="0ABD4830" w:rsidR="00D15EF2" w:rsidRDefault="00D15EF2" w:rsidP="00A6308A">
      <w:pPr>
        <w:tabs>
          <w:tab w:val="left" w:pos="5592"/>
        </w:tabs>
      </w:pPr>
    </w:p>
    <w:p w14:paraId="1A8722A5" w14:textId="4D48D92D" w:rsidR="00D15EF2" w:rsidRDefault="00D15EF2" w:rsidP="00A6308A">
      <w:pPr>
        <w:tabs>
          <w:tab w:val="left" w:pos="5592"/>
        </w:tabs>
      </w:pPr>
    </w:p>
    <w:p w14:paraId="7EC066E4" w14:textId="363826F9" w:rsidR="00D15EF2" w:rsidRDefault="00D15EF2" w:rsidP="00A6308A">
      <w:pPr>
        <w:tabs>
          <w:tab w:val="left" w:pos="5592"/>
        </w:tabs>
      </w:pPr>
    </w:p>
    <w:p w14:paraId="233BF8E6" w14:textId="4EC84C3F" w:rsidR="00D15EF2" w:rsidRDefault="00D15EF2" w:rsidP="00A6308A">
      <w:pPr>
        <w:tabs>
          <w:tab w:val="left" w:pos="5592"/>
        </w:tabs>
      </w:pPr>
    </w:p>
    <w:p w14:paraId="7521EBAB" w14:textId="315AF6B5" w:rsidR="00D15EF2" w:rsidRDefault="00D15EF2" w:rsidP="00A6308A">
      <w:pPr>
        <w:tabs>
          <w:tab w:val="left" w:pos="5592"/>
        </w:tabs>
      </w:pPr>
    </w:p>
    <w:p w14:paraId="09B753B3" w14:textId="5912BA9D" w:rsidR="00D15EF2" w:rsidRDefault="00D15EF2" w:rsidP="00A6308A">
      <w:pPr>
        <w:tabs>
          <w:tab w:val="left" w:pos="5592"/>
        </w:tabs>
      </w:pPr>
    </w:p>
    <w:p w14:paraId="3E8E08E7" w14:textId="69F86706" w:rsidR="00D15EF2" w:rsidRDefault="00D15EF2" w:rsidP="00A6308A">
      <w:pPr>
        <w:tabs>
          <w:tab w:val="left" w:pos="5592"/>
        </w:tabs>
      </w:pPr>
    </w:p>
    <w:p w14:paraId="79953A9A" w14:textId="6CF61596" w:rsidR="00D15EF2" w:rsidRDefault="00D15EF2" w:rsidP="00A6308A">
      <w:pPr>
        <w:tabs>
          <w:tab w:val="left" w:pos="5592"/>
        </w:tabs>
      </w:pPr>
    </w:p>
    <w:p w14:paraId="37A70E35" w14:textId="1ED8E4B1" w:rsidR="00D15EF2" w:rsidRDefault="00D15EF2" w:rsidP="00A6308A">
      <w:pPr>
        <w:tabs>
          <w:tab w:val="left" w:pos="5592"/>
        </w:tabs>
      </w:pPr>
    </w:p>
    <w:p w14:paraId="01CA2130" w14:textId="4267DB78" w:rsidR="00D15EF2" w:rsidRDefault="00D15EF2" w:rsidP="00A6308A">
      <w:pPr>
        <w:tabs>
          <w:tab w:val="left" w:pos="5592"/>
        </w:tabs>
      </w:pPr>
    </w:p>
    <w:p w14:paraId="255B6ACE" w14:textId="3F1D3402" w:rsidR="00D15EF2" w:rsidRDefault="00D15EF2" w:rsidP="00A6308A">
      <w:pPr>
        <w:tabs>
          <w:tab w:val="left" w:pos="5592"/>
        </w:tabs>
      </w:pPr>
    </w:p>
    <w:p w14:paraId="5E60FC07" w14:textId="49B18770" w:rsidR="00D15EF2" w:rsidRDefault="00D15EF2" w:rsidP="00A6308A">
      <w:pPr>
        <w:tabs>
          <w:tab w:val="left" w:pos="5592"/>
        </w:tabs>
      </w:pPr>
    </w:p>
    <w:p w14:paraId="3AA5A6EF" w14:textId="0001F11A" w:rsidR="00D15EF2" w:rsidRDefault="00D15EF2" w:rsidP="00A6308A">
      <w:pPr>
        <w:tabs>
          <w:tab w:val="left" w:pos="5592"/>
        </w:tabs>
      </w:pPr>
    </w:p>
    <w:p w14:paraId="658B107D" w14:textId="23048566" w:rsidR="00D15EF2" w:rsidRDefault="00D15EF2" w:rsidP="00A6308A">
      <w:pPr>
        <w:tabs>
          <w:tab w:val="left" w:pos="5592"/>
        </w:tabs>
      </w:pPr>
    </w:p>
    <w:p w14:paraId="7F7E504D" w14:textId="2BDB874B" w:rsidR="00D15EF2" w:rsidRDefault="00D15EF2" w:rsidP="00A6308A">
      <w:pPr>
        <w:tabs>
          <w:tab w:val="left" w:pos="5592"/>
        </w:tabs>
      </w:pPr>
    </w:p>
    <w:p w14:paraId="1FE222B0" w14:textId="415976A1" w:rsidR="00D15EF2" w:rsidRDefault="00D15EF2" w:rsidP="00A6308A">
      <w:pPr>
        <w:tabs>
          <w:tab w:val="left" w:pos="5592"/>
        </w:tabs>
      </w:pPr>
    </w:p>
    <w:p w14:paraId="2028DD46" w14:textId="5ABD97A7" w:rsidR="00D15EF2" w:rsidRDefault="00D15EF2" w:rsidP="00A6308A">
      <w:pPr>
        <w:tabs>
          <w:tab w:val="left" w:pos="5592"/>
        </w:tabs>
      </w:pPr>
    </w:p>
    <w:p w14:paraId="366FB79D" w14:textId="76E3C29F" w:rsidR="00D15EF2" w:rsidRDefault="00D15EF2" w:rsidP="00A6308A">
      <w:pPr>
        <w:tabs>
          <w:tab w:val="left" w:pos="5592"/>
        </w:tabs>
      </w:pPr>
    </w:p>
    <w:p w14:paraId="1AAE3DA2" w14:textId="297F2AAC" w:rsidR="00D15EF2" w:rsidRDefault="00D15EF2" w:rsidP="00A6308A">
      <w:pPr>
        <w:tabs>
          <w:tab w:val="left" w:pos="5592"/>
        </w:tabs>
      </w:pPr>
    </w:p>
    <w:p w14:paraId="0E94D284" w14:textId="7E5CD71C" w:rsidR="00D15EF2" w:rsidRDefault="00D15EF2" w:rsidP="00A6308A">
      <w:pPr>
        <w:tabs>
          <w:tab w:val="left" w:pos="5592"/>
        </w:tabs>
      </w:pPr>
    </w:p>
    <w:p w14:paraId="4AB5401D" w14:textId="26696497" w:rsidR="00D15EF2" w:rsidRDefault="00D15EF2" w:rsidP="00A6308A">
      <w:pPr>
        <w:tabs>
          <w:tab w:val="left" w:pos="5592"/>
        </w:tabs>
      </w:pPr>
    </w:p>
    <w:p w14:paraId="3444B658" w14:textId="4B141E5E" w:rsidR="00D15EF2" w:rsidRDefault="00D15EF2" w:rsidP="00A6308A">
      <w:pPr>
        <w:tabs>
          <w:tab w:val="left" w:pos="5592"/>
        </w:tabs>
      </w:pPr>
    </w:p>
    <w:p w14:paraId="5DDDD22A" w14:textId="21D4832E" w:rsidR="00D15EF2" w:rsidRDefault="00D15EF2" w:rsidP="00A6308A">
      <w:pPr>
        <w:tabs>
          <w:tab w:val="left" w:pos="5592"/>
        </w:tabs>
      </w:pPr>
    </w:p>
    <w:p w14:paraId="70B94118" w14:textId="0E031734" w:rsidR="00D15EF2" w:rsidRDefault="00D15EF2" w:rsidP="00A6308A">
      <w:pPr>
        <w:tabs>
          <w:tab w:val="left" w:pos="5592"/>
        </w:tabs>
      </w:pPr>
    </w:p>
    <w:p w14:paraId="279DE582" w14:textId="6F7A67DE" w:rsidR="00D15EF2" w:rsidRDefault="00D15EF2" w:rsidP="00A6308A">
      <w:pPr>
        <w:tabs>
          <w:tab w:val="left" w:pos="5592"/>
        </w:tabs>
      </w:pPr>
    </w:p>
    <w:p w14:paraId="45EF9FF7" w14:textId="14D8AB5D" w:rsidR="00D15EF2" w:rsidRDefault="00D15EF2" w:rsidP="00A6308A">
      <w:pPr>
        <w:tabs>
          <w:tab w:val="left" w:pos="5592"/>
        </w:tabs>
      </w:pPr>
    </w:p>
    <w:p w14:paraId="5732C016" w14:textId="50FFF9C3" w:rsidR="00D15EF2" w:rsidRDefault="00D15EF2" w:rsidP="00A6308A">
      <w:pPr>
        <w:tabs>
          <w:tab w:val="left" w:pos="5592"/>
        </w:tabs>
      </w:pPr>
    </w:p>
    <w:p w14:paraId="071D8BA7" w14:textId="13834908" w:rsidR="00D15EF2" w:rsidRDefault="00D15EF2" w:rsidP="00A6308A">
      <w:pPr>
        <w:tabs>
          <w:tab w:val="left" w:pos="5592"/>
        </w:tabs>
      </w:pPr>
    </w:p>
    <w:p w14:paraId="2E9576B3" w14:textId="36F76CBF" w:rsidR="00D15EF2" w:rsidRDefault="00D15EF2" w:rsidP="00A6308A">
      <w:pPr>
        <w:tabs>
          <w:tab w:val="left" w:pos="5592"/>
        </w:tabs>
      </w:pPr>
    </w:p>
    <w:p w14:paraId="4D13AC4F" w14:textId="06C63323" w:rsidR="00D15EF2" w:rsidRDefault="00D15EF2" w:rsidP="00A6308A">
      <w:pPr>
        <w:tabs>
          <w:tab w:val="left" w:pos="5592"/>
        </w:tabs>
      </w:pPr>
    </w:p>
    <w:p w14:paraId="7CA4706C" w14:textId="4B79CD9A" w:rsidR="00D15EF2" w:rsidRDefault="00D15EF2" w:rsidP="00A6308A">
      <w:pPr>
        <w:tabs>
          <w:tab w:val="left" w:pos="5592"/>
        </w:tabs>
      </w:pPr>
    </w:p>
    <w:p w14:paraId="1AD17C37" w14:textId="719719B4" w:rsidR="00D15EF2" w:rsidRDefault="00D15EF2" w:rsidP="00A6308A">
      <w:pPr>
        <w:tabs>
          <w:tab w:val="left" w:pos="5592"/>
        </w:tabs>
      </w:pPr>
    </w:p>
    <w:p w14:paraId="4CC1F26B" w14:textId="477DDF98" w:rsidR="00D15EF2" w:rsidRDefault="00D15EF2" w:rsidP="00A6308A">
      <w:pPr>
        <w:tabs>
          <w:tab w:val="left" w:pos="5592"/>
        </w:tabs>
      </w:pPr>
    </w:p>
    <w:p w14:paraId="42F79333" w14:textId="2ED6E239" w:rsidR="00D15EF2" w:rsidRDefault="00D15EF2" w:rsidP="00A6308A">
      <w:pPr>
        <w:tabs>
          <w:tab w:val="left" w:pos="5592"/>
        </w:tabs>
      </w:pPr>
    </w:p>
    <w:p w14:paraId="04B15E42" w14:textId="2379AA46" w:rsidR="00D15EF2" w:rsidRDefault="00D15EF2" w:rsidP="00A6308A">
      <w:pPr>
        <w:tabs>
          <w:tab w:val="left" w:pos="5592"/>
        </w:tabs>
      </w:pPr>
    </w:p>
    <w:p w14:paraId="0D85FDEC" w14:textId="686B0CF1" w:rsidR="00D15EF2" w:rsidRDefault="00D15EF2" w:rsidP="00A6308A">
      <w:pPr>
        <w:tabs>
          <w:tab w:val="left" w:pos="5592"/>
        </w:tabs>
      </w:pPr>
    </w:p>
    <w:p w14:paraId="6DDC5AF5" w14:textId="399A47F0" w:rsidR="00D15EF2" w:rsidRDefault="00D15EF2" w:rsidP="00A6308A">
      <w:pPr>
        <w:tabs>
          <w:tab w:val="left" w:pos="5592"/>
        </w:tabs>
      </w:pPr>
    </w:p>
    <w:p w14:paraId="6EC6A16B" w14:textId="552B80E7" w:rsidR="00D15EF2" w:rsidRDefault="00D15EF2" w:rsidP="00A6308A">
      <w:pPr>
        <w:tabs>
          <w:tab w:val="left" w:pos="5592"/>
        </w:tabs>
      </w:pPr>
    </w:p>
    <w:p w14:paraId="00FD01A7" w14:textId="05350E15" w:rsidR="00D15EF2" w:rsidRDefault="00D15EF2" w:rsidP="00A6308A">
      <w:pPr>
        <w:tabs>
          <w:tab w:val="left" w:pos="5592"/>
        </w:tabs>
      </w:pPr>
    </w:p>
    <w:p w14:paraId="5F69E7C3" w14:textId="7CED08A6" w:rsidR="00D15EF2" w:rsidRDefault="00D15EF2" w:rsidP="00A6308A">
      <w:pPr>
        <w:tabs>
          <w:tab w:val="left" w:pos="5592"/>
        </w:tabs>
      </w:pPr>
    </w:p>
    <w:p w14:paraId="2C71BCF8" w14:textId="226B48E4" w:rsidR="00D15EF2" w:rsidRDefault="00D15EF2" w:rsidP="00A6308A">
      <w:pPr>
        <w:tabs>
          <w:tab w:val="left" w:pos="5592"/>
        </w:tabs>
      </w:pPr>
    </w:p>
    <w:p w14:paraId="08D821A8" w14:textId="668FE0CD" w:rsidR="00D15EF2" w:rsidRDefault="00D15EF2" w:rsidP="00A6308A">
      <w:pPr>
        <w:tabs>
          <w:tab w:val="left" w:pos="5592"/>
        </w:tabs>
      </w:pPr>
    </w:p>
    <w:p w14:paraId="38B01035" w14:textId="556AA522" w:rsidR="00D15EF2" w:rsidRDefault="00D15EF2" w:rsidP="00A6308A">
      <w:pPr>
        <w:tabs>
          <w:tab w:val="left" w:pos="5592"/>
        </w:tabs>
      </w:pPr>
    </w:p>
    <w:p w14:paraId="774DE80F" w14:textId="02CC7812" w:rsidR="00D15EF2" w:rsidRDefault="00D15EF2" w:rsidP="00A6308A">
      <w:pPr>
        <w:tabs>
          <w:tab w:val="left" w:pos="5592"/>
        </w:tabs>
      </w:pPr>
    </w:p>
    <w:p w14:paraId="7926FE50" w14:textId="67F7309C" w:rsidR="00D15EF2" w:rsidRDefault="00D15EF2" w:rsidP="00A6308A">
      <w:pPr>
        <w:tabs>
          <w:tab w:val="left" w:pos="5592"/>
        </w:tabs>
      </w:pPr>
    </w:p>
    <w:p w14:paraId="1110B0A9" w14:textId="4855EAA8" w:rsidR="00D15EF2" w:rsidRDefault="00D15EF2" w:rsidP="00A6308A">
      <w:pPr>
        <w:tabs>
          <w:tab w:val="left" w:pos="5592"/>
        </w:tabs>
      </w:pPr>
    </w:p>
    <w:p w14:paraId="23180FC4" w14:textId="6D2198C8" w:rsidR="00D15EF2" w:rsidRDefault="00D15EF2" w:rsidP="00A6308A">
      <w:pPr>
        <w:tabs>
          <w:tab w:val="left" w:pos="5592"/>
        </w:tabs>
      </w:pPr>
    </w:p>
    <w:p w14:paraId="3CEF34E8" w14:textId="3FCD72AF" w:rsidR="00D15EF2" w:rsidRDefault="00D15EF2" w:rsidP="00A6308A">
      <w:pPr>
        <w:tabs>
          <w:tab w:val="left" w:pos="5592"/>
        </w:tabs>
      </w:pPr>
    </w:p>
    <w:p w14:paraId="47B58B93" w14:textId="1AB864BD" w:rsidR="00D15EF2" w:rsidRDefault="00D15EF2" w:rsidP="00A6308A">
      <w:pPr>
        <w:tabs>
          <w:tab w:val="left" w:pos="5592"/>
        </w:tabs>
      </w:pPr>
    </w:p>
    <w:p w14:paraId="2EFD7470" w14:textId="4C68B4FE" w:rsidR="00D15EF2" w:rsidRDefault="00D15EF2" w:rsidP="00A6308A">
      <w:pPr>
        <w:tabs>
          <w:tab w:val="left" w:pos="5592"/>
        </w:tabs>
      </w:pPr>
    </w:p>
    <w:p w14:paraId="67F458FA" w14:textId="24064D75" w:rsidR="00D15EF2" w:rsidRDefault="00D15EF2" w:rsidP="00A6308A">
      <w:pPr>
        <w:tabs>
          <w:tab w:val="left" w:pos="5592"/>
        </w:tabs>
      </w:pPr>
    </w:p>
    <w:p w14:paraId="20D644CB" w14:textId="5719D791" w:rsidR="00D15EF2" w:rsidRDefault="00D15EF2" w:rsidP="00A6308A">
      <w:pPr>
        <w:tabs>
          <w:tab w:val="left" w:pos="5592"/>
        </w:tabs>
      </w:pPr>
    </w:p>
    <w:p w14:paraId="156FBBE2" w14:textId="7A877748" w:rsidR="00D15EF2" w:rsidRDefault="00D15EF2" w:rsidP="00A6308A">
      <w:pPr>
        <w:tabs>
          <w:tab w:val="left" w:pos="5592"/>
        </w:tabs>
      </w:pPr>
    </w:p>
    <w:p w14:paraId="39F80F79" w14:textId="7C767AC8" w:rsidR="00D15EF2" w:rsidRDefault="00D15EF2" w:rsidP="00A6308A">
      <w:pPr>
        <w:tabs>
          <w:tab w:val="left" w:pos="5592"/>
        </w:tabs>
      </w:pPr>
    </w:p>
    <w:p w14:paraId="68514516" w14:textId="10D455B4" w:rsidR="00D15EF2" w:rsidRDefault="00D15EF2" w:rsidP="00A6308A">
      <w:pPr>
        <w:tabs>
          <w:tab w:val="left" w:pos="5592"/>
        </w:tabs>
      </w:pPr>
    </w:p>
    <w:p w14:paraId="3CE8A5C5" w14:textId="442C4611" w:rsidR="00D15EF2" w:rsidRDefault="00D15EF2" w:rsidP="00A6308A">
      <w:pPr>
        <w:tabs>
          <w:tab w:val="left" w:pos="5592"/>
        </w:tabs>
      </w:pPr>
    </w:p>
    <w:p w14:paraId="7188C94C" w14:textId="279F619F" w:rsidR="00D15EF2" w:rsidRDefault="00D15EF2" w:rsidP="00A6308A">
      <w:pPr>
        <w:tabs>
          <w:tab w:val="left" w:pos="5592"/>
        </w:tabs>
      </w:pPr>
    </w:p>
    <w:p w14:paraId="2870D1BA" w14:textId="0B2A928F" w:rsidR="00D15EF2" w:rsidRDefault="00D15EF2" w:rsidP="00A6308A">
      <w:pPr>
        <w:tabs>
          <w:tab w:val="left" w:pos="5592"/>
        </w:tabs>
      </w:pPr>
    </w:p>
    <w:p w14:paraId="7B451E16" w14:textId="77777777" w:rsidR="00D15EF2" w:rsidRPr="00D15EF2" w:rsidRDefault="00D15EF2" w:rsidP="00A6308A">
      <w:pPr>
        <w:tabs>
          <w:tab w:val="left" w:pos="5592"/>
        </w:tabs>
      </w:pPr>
    </w:p>
    <w:sectPr w:rsidR="00D15EF2" w:rsidRPr="00D15EF2" w:rsidSect="0095295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CB4053" w14:textId="77777777" w:rsidR="00B013F0" w:rsidRDefault="00B013F0">
      <w:r>
        <w:separator/>
      </w:r>
    </w:p>
  </w:endnote>
  <w:endnote w:type="continuationSeparator" w:id="0">
    <w:p w14:paraId="27A0975F" w14:textId="77777777" w:rsidR="00B013F0" w:rsidRDefault="00B01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3BDB3" w14:textId="77777777" w:rsidR="00A36A0B" w:rsidRDefault="00A36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104A8" w14:textId="77777777" w:rsidR="00153E03" w:rsidRDefault="00021778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153E03" w:rsidRPr="00153E03" w:rsidRDefault="00153E0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CE6E" w14:textId="77777777" w:rsidR="00B22B6C" w:rsidRDefault="00021778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29B09" w14:textId="77777777" w:rsidR="00B013F0" w:rsidRDefault="00B013F0">
      <w:r>
        <w:separator/>
      </w:r>
    </w:p>
  </w:footnote>
  <w:footnote w:type="continuationSeparator" w:id="0">
    <w:p w14:paraId="5C9A4E49" w14:textId="77777777" w:rsidR="00B013F0" w:rsidRDefault="00B01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1202" w14:textId="77777777" w:rsidR="00A36A0B" w:rsidRDefault="00A36A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8CC20" w14:textId="77777777" w:rsidR="0080669D" w:rsidRPr="009D4EEB" w:rsidRDefault="004D12EA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 w:rsidR="002C2392">
      <w:rPr>
        <w:noProof/>
      </w:rPr>
      <w:t>2</w:t>
    </w:r>
    <w:r w:rsidRPr="009D4EEB">
      <w:fldChar w:fldCharType="end"/>
    </w:r>
    <w:r w:rsidR="00021778"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A449" w14:textId="77777777" w:rsidR="00A36A0B" w:rsidRDefault="00A3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35452"/>
    <w:multiLevelType w:val="hybridMultilevel"/>
    <w:tmpl w:val="0486D39C"/>
    <w:lvl w:ilvl="0" w:tplc="91A6018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7582F"/>
    <w:multiLevelType w:val="hybridMultilevel"/>
    <w:tmpl w:val="36107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944AB"/>
    <w:multiLevelType w:val="multilevel"/>
    <w:tmpl w:val="1466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A077BA"/>
    <w:multiLevelType w:val="hybridMultilevel"/>
    <w:tmpl w:val="4B6CC2AA"/>
    <w:lvl w:ilvl="0" w:tplc="B3A4359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258DD"/>
    <w:multiLevelType w:val="multilevel"/>
    <w:tmpl w:val="D4E2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916B2C"/>
    <w:multiLevelType w:val="hybridMultilevel"/>
    <w:tmpl w:val="AE3A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144D8C"/>
    <w:multiLevelType w:val="hybridMultilevel"/>
    <w:tmpl w:val="8D86E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332333"/>
    <w:multiLevelType w:val="multilevel"/>
    <w:tmpl w:val="0CE8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05CA"/>
    <w:rsid w:val="0000408D"/>
    <w:rsid w:val="00004B27"/>
    <w:rsid w:val="0000693A"/>
    <w:rsid w:val="000112F7"/>
    <w:rsid w:val="00011AEA"/>
    <w:rsid w:val="00021778"/>
    <w:rsid w:val="000315C0"/>
    <w:rsid w:val="000464CE"/>
    <w:rsid w:val="00055523"/>
    <w:rsid w:val="000615CF"/>
    <w:rsid w:val="00064C8C"/>
    <w:rsid w:val="00090311"/>
    <w:rsid w:val="000A12F8"/>
    <w:rsid w:val="000A735A"/>
    <w:rsid w:val="000B2E14"/>
    <w:rsid w:val="000B5916"/>
    <w:rsid w:val="000C1375"/>
    <w:rsid w:val="000D1820"/>
    <w:rsid w:val="000D2AB1"/>
    <w:rsid w:val="000E3F92"/>
    <w:rsid w:val="000F1D52"/>
    <w:rsid w:val="00105E6E"/>
    <w:rsid w:val="0010762A"/>
    <w:rsid w:val="001135FA"/>
    <w:rsid w:val="00114DED"/>
    <w:rsid w:val="00133BF7"/>
    <w:rsid w:val="00137CF8"/>
    <w:rsid w:val="00153E03"/>
    <w:rsid w:val="001555E2"/>
    <w:rsid w:val="00187ADC"/>
    <w:rsid w:val="001A1AA5"/>
    <w:rsid w:val="001A77A9"/>
    <w:rsid w:val="001C0CEC"/>
    <w:rsid w:val="001C4FB4"/>
    <w:rsid w:val="001D4390"/>
    <w:rsid w:val="001D552F"/>
    <w:rsid w:val="001E193B"/>
    <w:rsid w:val="001E29FC"/>
    <w:rsid w:val="001E6B98"/>
    <w:rsid w:val="001F3E65"/>
    <w:rsid w:val="00206A10"/>
    <w:rsid w:val="002303B1"/>
    <w:rsid w:val="00231440"/>
    <w:rsid w:val="00234347"/>
    <w:rsid w:val="002471E6"/>
    <w:rsid w:val="00262312"/>
    <w:rsid w:val="002627F2"/>
    <w:rsid w:val="0026424A"/>
    <w:rsid w:val="00272427"/>
    <w:rsid w:val="00276DB3"/>
    <w:rsid w:val="00292EEA"/>
    <w:rsid w:val="002A25FB"/>
    <w:rsid w:val="002C1226"/>
    <w:rsid w:val="002C2392"/>
    <w:rsid w:val="002C704E"/>
    <w:rsid w:val="002E709C"/>
    <w:rsid w:val="00311189"/>
    <w:rsid w:val="00326D91"/>
    <w:rsid w:val="0033021B"/>
    <w:rsid w:val="00334045"/>
    <w:rsid w:val="00334AE1"/>
    <w:rsid w:val="0034630D"/>
    <w:rsid w:val="00366BE7"/>
    <w:rsid w:val="00383B00"/>
    <w:rsid w:val="0039236E"/>
    <w:rsid w:val="003A747F"/>
    <w:rsid w:val="003E2DB6"/>
    <w:rsid w:val="003E60C1"/>
    <w:rsid w:val="003F197D"/>
    <w:rsid w:val="003F2C90"/>
    <w:rsid w:val="0040263D"/>
    <w:rsid w:val="0040327E"/>
    <w:rsid w:val="0040455A"/>
    <w:rsid w:val="00422C2A"/>
    <w:rsid w:val="00433EAA"/>
    <w:rsid w:val="00441DA7"/>
    <w:rsid w:val="00450E1B"/>
    <w:rsid w:val="00451EBC"/>
    <w:rsid w:val="004572D6"/>
    <w:rsid w:val="00463E29"/>
    <w:rsid w:val="00467B90"/>
    <w:rsid w:val="0048405D"/>
    <w:rsid w:val="004840E8"/>
    <w:rsid w:val="004B098E"/>
    <w:rsid w:val="004B5D56"/>
    <w:rsid w:val="004C0F2D"/>
    <w:rsid w:val="004C7652"/>
    <w:rsid w:val="004C79E9"/>
    <w:rsid w:val="004D0514"/>
    <w:rsid w:val="004D12EA"/>
    <w:rsid w:val="004F3B03"/>
    <w:rsid w:val="004F5556"/>
    <w:rsid w:val="00506EBD"/>
    <w:rsid w:val="00516116"/>
    <w:rsid w:val="00552808"/>
    <w:rsid w:val="00554476"/>
    <w:rsid w:val="005626B0"/>
    <w:rsid w:val="0058745D"/>
    <w:rsid w:val="005A4C12"/>
    <w:rsid w:val="005A68F7"/>
    <w:rsid w:val="005A6906"/>
    <w:rsid w:val="005B2783"/>
    <w:rsid w:val="005D3C97"/>
    <w:rsid w:val="005D7052"/>
    <w:rsid w:val="005E21C1"/>
    <w:rsid w:val="0060136B"/>
    <w:rsid w:val="00613ED5"/>
    <w:rsid w:val="00633772"/>
    <w:rsid w:val="00635EE6"/>
    <w:rsid w:val="00643D00"/>
    <w:rsid w:val="00645EA9"/>
    <w:rsid w:val="00647CEE"/>
    <w:rsid w:val="00662D32"/>
    <w:rsid w:val="00671735"/>
    <w:rsid w:val="00685CFB"/>
    <w:rsid w:val="0068700B"/>
    <w:rsid w:val="00691C53"/>
    <w:rsid w:val="006924BC"/>
    <w:rsid w:val="00693E93"/>
    <w:rsid w:val="006A0C8A"/>
    <w:rsid w:val="006A4A07"/>
    <w:rsid w:val="006A529D"/>
    <w:rsid w:val="006D6F57"/>
    <w:rsid w:val="006E0B3F"/>
    <w:rsid w:val="0072010F"/>
    <w:rsid w:val="007214EE"/>
    <w:rsid w:val="00733F7C"/>
    <w:rsid w:val="00736721"/>
    <w:rsid w:val="00740DD1"/>
    <w:rsid w:val="0074529B"/>
    <w:rsid w:val="007528E5"/>
    <w:rsid w:val="00752BFE"/>
    <w:rsid w:val="00756A7D"/>
    <w:rsid w:val="00760CF3"/>
    <w:rsid w:val="0078430F"/>
    <w:rsid w:val="00786CD3"/>
    <w:rsid w:val="007966CE"/>
    <w:rsid w:val="007B36AD"/>
    <w:rsid w:val="007B47D2"/>
    <w:rsid w:val="007C5D3A"/>
    <w:rsid w:val="007C5ED9"/>
    <w:rsid w:val="007D7055"/>
    <w:rsid w:val="007F00E5"/>
    <w:rsid w:val="007F65F4"/>
    <w:rsid w:val="00800209"/>
    <w:rsid w:val="0080669D"/>
    <w:rsid w:val="008159FF"/>
    <w:rsid w:val="00827C55"/>
    <w:rsid w:val="00831324"/>
    <w:rsid w:val="008328EA"/>
    <w:rsid w:val="00833A43"/>
    <w:rsid w:val="00835C16"/>
    <w:rsid w:val="00850DC1"/>
    <w:rsid w:val="00851C90"/>
    <w:rsid w:val="00874EAB"/>
    <w:rsid w:val="008756E0"/>
    <w:rsid w:val="0088020C"/>
    <w:rsid w:val="0088057B"/>
    <w:rsid w:val="0088433F"/>
    <w:rsid w:val="00885622"/>
    <w:rsid w:val="008A787E"/>
    <w:rsid w:val="008A7CD4"/>
    <w:rsid w:val="008B3318"/>
    <w:rsid w:val="008B4444"/>
    <w:rsid w:val="008C3B26"/>
    <w:rsid w:val="008D050C"/>
    <w:rsid w:val="008D1B6E"/>
    <w:rsid w:val="008D1ECB"/>
    <w:rsid w:val="008E1066"/>
    <w:rsid w:val="008E354B"/>
    <w:rsid w:val="008E35C8"/>
    <w:rsid w:val="008E71EB"/>
    <w:rsid w:val="008F2AF2"/>
    <w:rsid w:val="00904475"/>
    <w:rsid w:val="0090577B"/>
    <w:rsid w:val="00915D63"/>
    <w:rsid w:val="00927C32"/>
    <w:rsid w:val="00936A4E"/>
    <w:rsid w:val="0094224E"/>
    <w:rsid w:val="00945876"/>
    <w:rsid w:val="00952951"/>
    <w:rsid w:val="00954215"/>
    <w:rsid w:val="009554C3"/>
    <w:rsid w:val="00973753"/>
    <w:rsid w:val="0098068A"/>
    <w:rsid w:val="0098149D"/>
    <w:rsid w:val="0098163B"/>
    <w:rsid w:val="00986E41"/>
    <w:rsid w:val="00995986"/>
    <w:rsid w:val="009A5AE4"/>
    <w:rsid w:val="009D4977"/>
    <w:rsid w:val="009D4EEB"/>
    <w:rsid w:val="009F5C64"/>
    <w:rsid w:val="00A11B8E"/>
    <w:rsid w:val="00A1236E"/>
    <w:rsid w:val="00A129AA"/>
    <w:rsid w:val="00A24631"/>
    <w:rsid w:val="00A30FFF"/>
    <w:rsid w:val="00A36A0B"/>
    <w:rsid w:val="00A43A09"/>
    <w:rsid w:val="00A44C89"/>
    <w:rsid w:val="00A4678F"/>
    <w:rsid w:val="00A535A9"/>
    <w:rsid w:val="00A6308A"/>
    <w:rsid w:val="00A66FE8"/>
    <w:rsid w:val="00A71C58"/>
    <w:rsid w:val="00A775AF"/>
    <w:rsid w:val="00A849A1"/>
    <w:rsid w:val="00A9616A"/>
    <w:rsid w:val="00AA0BCC"/>
    <w:rsid w:val="00AA40C8"/>
    <w:rsid w:val="00AB2F9D"/>
    <w:rsid w:val="00AB3204"/>
    <w:rsid w:val="00AC28EA"/>
    <w:rsid w:val="00AC43F3"/>
    <w:rsid w:val="00AC7149"/>
    <w:rsid w:val="00AE46D6"/>
    <w:rsid w:val="00AF2CB8"/>
    <w:rsid w:val="00AF346F"/>
    <w:rsid w:val="00AF641C"/>
    <w:rsid w:val="00B00061"/>
    <w:rsid w:val="00B013F0"/>
    <w:rsid w:val="00B15B34"/>
    <w:rsid w:val="00B21DE8"/>
    <w:rsid w:val="00B22B6C"/>
    <w:rsid w:val="00B34FCB"/>
    <w:rsid w:val="00B514D2"/>
    <w:rsid w:val="00B52CA5"/>
    <w:rsid w:val="00B775BA"/>
    <w:rsid w:val="00B91C9C"/>
    <w:rsid w:val="00B92DBA"/>
    <w:rsid w:val="00BA3348"/>
    <w:rsid w:val="00BA416C"/>
    <w:rsid w:val="00BA5AA5"/>
    <w:rsid w:val="00BB6796"/>
    <w:rsid w:val="00BE0341"/>
    <w:rsid w:val="00BE1C44"/>
    <w:rsid w:val="00BF3CB7"/>
    <w:rsid w:val="00BF449A"/>
    <w:rsid w:val="00BF76B7"/>
    <w:rsid w:val="00C107D6"/>
    <w:rsid w:val="00C154B5"/>
    <w:rsid w:val="00C27D39"/>
    <w:rsid w:val="00C36697"/>
    <w:rsid w:val="00C403D4"/>
    <w:rsid w:val="00C51DC5"/>
    <w:rsid w:val="00C571B3"/>
    <w:rsid w:val="00C72E58"/>
    <w:rsid w:val="00CC0069"/>
    <w:rsid w:val="00CC09A2"/>
    <w:rsid w:val="00CD4730"/>
    <w:rsid w:val="00CE34CC"/>
    <w:rsid w:val="00CE375B"/>
    <w:rsid w:val="00CF5569"/>
    <w:rsid w:val="00D15EF2"/>
    <w:rsid w:val="00D21C2B"/>
    <w:rsid w:val="00D24B4B"/>
    <w:rsid w:val="00D325A7"/>
    <w:rsid w:val="00D34C41"/>
    <w:rsid w:val="00D34CA1"/>
    <w:rsid w:val="00D34FC7"/>
    <w:rsid w:val="00D653F3"/>
    <w:rsid w:val="00D7080F"/>
    <w:rsid w:val="00D71ABC"/>
    <w:rsid w:val="00D7710A"/>
    <w:rsid w:val="00D80040"/>
    <w:rsid w:val="00D94DEF"/>
    <w:rsid w:val="00D97C1B"/>
    <w:rsid w:val="00DE0258"/>
    <w:rsid w:val="00DE2AF2"/>
    <w:rsid w:val="00DF5438"/>
    <w:rsid w:val="00E12BDC"/>
    <w:rsid w:val="00E141D1"/>
    <w:rsid w:val="00E151E7"/>
    <w:rsid w:val="00E33935"/>
    <w:rsid w:val="00E33FBC"/>
    <w:rsid w:val="00E35D59"/>
    <w:rsid w:val="00E54725"/>
    <w:rsid w:val="00E66D31"/>
    <w:rsid w:val="00E924E0"/>
    <w:rsid w:val="00E96D57"/>
    <w:rsid w:val="00E974B4"/>
    <w:rsid w:val="00EA5DF0"/>
    <w:rsid w:val="00EA6D32"/>
    <w:rsid w:val="00EA6FFD"/>
    <w:rsid w:val="00EA7B30"/>
    <w:rsid w:val="00ED06C2"/>
    <w:rsid w:val="00EF425C"/>
    <w:rsid w:val="00F138DA"/>
    <w:rsid w:val="00F2782B"/>
    <w:rsid w:val="00F41432"/>
    <w:rsid w:val="00F46B7B"/>
    <w:rsid w:val="00F543DB"/>
    <w:rsid w:val="00F57DD4"/>
    <w:rsid w:val="00F64872"/>
    <w:rsid w:val="00F66525"/>
    <w:rsid w:val="00F75458"/>
    <w:rsid w:val="00FB4058"/>
    <w:rsid w:val="00FC3589"/>
    <w:rsid w:val="00FC423F"/>
    <w:rsid w:val="00FD47AC"/>
    <w:rsid w:val="00FD4F6E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7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7D7055"/>
    <w:pPr>
      <w:spacing w:after="0" w:line="276" w:lineRule="auto"/>
      <w:jc w:val="left"/>
    </w:pPr>
    <w:rPr>
      <w:rFonts w:ascii="inherit" w:eastAsia="Arial" w:hAnsi="inherit" w:cs="Arial"/>
      <w:sz w:val="28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055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eastAsiaTheme="majorEastAsia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055"/>
    <w:pPr>
      <w:keepNext/>
      <w:keepLines/>
      <w:spacing w:before="200"/>
      <w:outlineLvl w:val="1"/>
    </w:pPr>
    <w:rPr>
      <w:rFonts w:eastAsiaTheme="majorEastAsia" w:cstheme="majorBidi"/>
      <w:b/>
      <w:bCs/>
      <w:color w:val="F0A22E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055"/>
    <w:rPr>
      <w:rFonts w:ascii="inherit" w:eastAsiaTheme="majorEastAsia" w:hAnsi="inherit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D7055"/>
    <w:rPr>
      <w:rFonts w:ascii="inherit" w:eastAsiaTheme="majorEastAsia" w:hAnsi="inherit" w:cstheme="majorBidi"/>
      <w:b/>
      <w:bCs/>
      <w:color w:val="F0A22E" w:themeColor="accent1"/>
      <w:sz w:val="32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character" w:customStyle="1" w:styleId="fontstyle01">
    <w:name w:val="fontstyle01"/>
    <w:basedOn w:val="DefaultParagraphFont"/>
    <w:rsid w:val="00433EAA"/>
    <w:rPr>
      <w:rFonts w:ascii="CourierNewPSMT" w:hAnsi="CourierNew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33EAA"/>
    <w:rPr>
      <w:rFonts w:ascii="CourierNewPS-BoldMT" w:hAnsi="CourierNewPS-BoldMT" w:hint="default"/>
      <w:b/>
      <w:bCs/>
      <w:i w:val="0"/>
      <w:iCs w:val="0"/>
      <w:color w:val="007020"/>
      <w:sz w:val="32"/>
      <w:szCs w:val="32"/>
    </w:rPr>
  </w:style>
  <w:style w:type="paragraph" w:styleId="ListParagraph">
    <w:name w:val="List Paragraph"/>
    <w:basedOn w:val="Normal"/>
    <w:rsid w:val="00F2782B"/>
    <w:pPr>
      <w:ind w:left="720"/>
      <w:contextualSpacing/>
    </w:pPr>
  </w:style>
  <w:style w:type="paragraph" w:customStyle="1" w:styleId="Style1">
    <w:name w:val="Style1"/>
    <w:basedOn w:val="Heading3"/>
    <w:link w:val="Style1Char"/>
    <w:qFormat/>
    <w:rsid w:val="007F00E5"/>
  </w:style>
  <w:style w:type="paragraph" w:customStyle="1" w:styleId="lowlevel">
    <w:name w:val="low level"/>
    <w:basedOn w:val="Heading3"/>
    <w:link w:val="lowlevelChar"/>
    <w:qFormat/>
    <w:rsid w:val="0039236E"/>
    <w:rPr>
      <w:color w:val="A5644E" w:themeColor="accent2"/>
    </w:rPr>
  </w:style>
  <w:style w:type="character" w:customStyle="1" w:styleId="Style1Char">
    <w:name w:val="Style1 Char"/>
    <w:basedOn w:val="Heading2Char"/>
    <w:link w:val="Style1"/>
    <w:rsid w:val="007F00E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7B36AD"/>
    <w:rPr>
      <w:color w:val="0000FF"/>
      <w:u w:val="single"/>
    </w:rPr>
  </w:style>
  <w:style w:type="character" w:customStyle="1" w:styleId="lowlevelChar">
    <w:name w:val="low level Char"/>
    <w:basedOn w:val="Heading3Char"/>
    <w:link w:val="lowlevel"/>
    <w:rsid w:val="0039236E"/>
    <w:rPr>
      <w:rFonts w:asciiTheme="majorHAnsi" w:eastAsiaTheme="majorEastAsia" w:hAnsiTheme="majorHAnsi" w:cstheme="majorBidi"/>
      <w:b/>
      <w:bCs/>
      <w:color w:val="A5644E" w:themeColor="accent2"/>
      <w:sz w:val="26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851C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5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5B34"/>
    <w:rPr>
      <w:rFonts w:ascii="Courier New" w:eastAsia="Times New Roman" w:hAnsi="Courier New" w:cs="Courier New"/>
      <w:sz w:val="20"/>
      <w:szCs w:val="20"/>
      <w:lang w:bidi="ar-SA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7D7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7055"/>
    <w:rPr>
      <w:b/>
      <w:bCs/>
    </w:rPr>
  </w:style>
  <w:style w:type="character" w:styleId="Emphasis">
    <w:name w:val="Emphasis"/>
    <w:basedOn w:val="DefaultParagraphFont"/>
    <w:uiPriority w:val="20"/>
    <w:qFormat/>
    <w:rsid w:val="007D7055"/>
    <w:rPr>
      <w:i/>
      <w:iCs/>
    </w:rPr>
  </w:style>
  <w:style w:type="character" w:customStyle="1" w:styleId="hljs-builtin">
    <w:name w:val="hljs-built_in"/>
    <w:basedOn w:val="DefaultParagraphFont"/>
    <w:rsid w:val="007D7055"/>
  </w:style>
  <w:style w:type="paragraph" w:customStyle="1" w:styleId="Orangenote">
    <w:name w:val="Orange note"/>
    <w:basedOn w:val="NormalWeb"/>
    <w:link w:val="OrangenoteChar"/>
    <w:qFormat/>
    <w:rsid w:val="002627F2"/>
    <w:pPr>
      <w:shd w:val="clear" w:color="auto" w:fill="FFFFFF"/>
      <w:spacing w:before="0" w:beforeAutospacing="0" w:after="0" w:afterAutospacing="0"/>
      <w:textAlignment w:val="baseline"/>
    </w:pPr>
    <w:rPr>
      <w:rFonts w:ascii="inherit" w:hAnsi="inherit"/>
      <w:color w:val="FF5722"/>
      <w:sz w:val="28"/>
      <w:szCs w:val="76"/>
    </w:rPr>
  </w:style>
  <w:style w:type="paragraph" w:customStyle="1" w:styleId="green">
    <w:name w:val="green"/>
    <w:basedOn w:val="Normal"/>
    <w:link w:val="greenChar"/>
    <w:rsid w:val="008A787E"/>
    <w:pPr>
      <w:shd w:val="clear" w:color="auto" w:fill="FFFFFF"/>
      <w:textAlignment w:val="baseline"/>
    </w:pPr>
    <w:rPr>
      <w:rFonts w:ascii="Oswald" w:hAnsi="Oswald"/>
      <w:bCs/>
      <w:color w:val="009688"/>
      <w:spacing w:val="4"/>
      <w:sz w:val="36"/>
      <w:szCs w:val="42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7D7055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OrangenoteChar">
    <w:name w:val="Orange note Char"/>
    <w:basedOn w:val="NormalWebChar"/>
    <w:link w:val="Orangenote"/>
    <w:rsid w:val="002627F2"/>
    <w:rPr>
      <w:rFonts w:ascii="inherit" w:eastAsia="Times New Roman" w:hAnsi="inherit" w:cs="Times New Roman"/>
      <w:color w:val="FF5722"/>
      <w:sz w:val="28"/>
      <w:szCs w:val="76"/>
      <w:shd w:val="clear" w:color="auto" w:fill="FFFFFF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BF3CB7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eading1Char"/>
    <w:link w:val="green"/>
    <w:rsid w:val="008A787E"/>
    <w:rPr>
      <w:rFonts w:ascii="Oswald" w:eastAsia="Arial" w:hAnsi="Oswald" w:cs="Arial"/>
      <w:bCs/>
      <w:noProof/>
      <w:color w:val="009688"/>
      <w:spacing w:val="4"/>
      <w:sz w:val="36"/>
      <w:szCs w:val="42"/>
      <w:shd w:val="clear" w:color="auto" w:fill="FFFFFF"/>
      <w:lang w:bidi="ar-SA"/>
    </w:rPr>
  </w:style>
  <w:style w:type="character" w:customStyle="1" w:styleId="hljs-number">
    <w:name w:val="hljs-number"/>
    <w:basedOn w:val="DefaultParagraphFont"/>
    <w:rsid w:val="00BF3CB7"/>
  </w:style>
  <w:style w:type="character" w:customStyle="1" w:styleId="hljs-string">
    <w:name w:val="hljs-string"/>
    <w:basedOn w:val="DefaultParagraphFont"/>
    <w:rsid w:val="00BF3CB7"/>
  </w:style>
  <w:style w:type="character" w:customStyle="1" w:styleId="hljs-subst">
    <w:name w:val="hljs-subst"/>
    <w:basedOn w:val="DefaultParagraphFont"/>
    <w:rsid w:val="00BF3CB7"/>
  </w:style>
  <w:style w:type="paragraph" w:customStyle="1" w:styleId="normalgreen2">
    <w:name w:val="normal green2"/>
    <w:basedOn w:val="Normal"/>
    <w:link w:val="normalgreen2Char"/>
    <w:qFormat/>
    <w:rsid w:val="00DF5438"/>
    <w:pPr>
      <w:tabs>
        <w:tab w:val="left" w:pos="5592"/>
      </w:tabs>
    </w:pPr>
    <w:rPr>
      <w:rFonts w:ascii="Open Sans" w:hAnsi="Open Sans"/>
      <w:color w:val="009688"/>
      <w:sz w:val="32"/>
      <w:szCs w:val="76"/>
      <w:shd w:val="clear" w:color="auto" w:fill="FFFFFF"/>
    </w:rPr>
  </w:style>
  <w:style w:type="paragraph" w:customStyle="1" w:styleId="violet">
    <w:name w:val="violet"/>
    <w:basedOn w:val="NormalWeb"/>
    <w:link w:val="violetChar"/>
    <w:qFormat/>
    <w:rsid w:val="00554476"/>
    <w:pPr>
      <w:shd w:val="clear" w:color="auto" w:fill="FFFFFF"/>
      <w:spacing w:before="0" w:beforeAutospacing="0" w:after="0" w:afterAutospacing="0"/>
      <w:textAlignment w:val="baseline"/>
    </w:pPr>
    <w:rPr>
      <w:rFonts w:ascii="inherit" w:hAnsi="inherit"/>
      <w:color w:val="9C27B0"/>
      <w:sz w:val="32"/>
      <w:szCs w:val="32"/>
      <w:bdr w:val="none" w:sz="0" w:space="0" w:color="auto" w:frame="1"/>
    </w:rPr>
  </w:style>
  <w:style w:type="character" w:customStyle="1" w:styleId="normalgreen2Char">
    <w:name w:val="normal green2 Char"/>
    <w:basedOn w:val="DefaultParagraphFont"/>
    <w:link w:val="normalgreen2"/>
    <w:rsid w:val="00DF5438"/>
    <w:rPr>
      <w:rFonts w:ascii="Open Sans" w:eastAsia="Arial" w:hAnsi="Open Sans" w:cs="Arial"/>
      <w:color w:val="009688"/>
      <w:sz w:val="32"/>
      <w:szCs w:val="76"/>
      <w:lang w:bidi="ar-SA"/>
    </w:rPr>
  </w:style>
  <w:style w:type="character" w:customStyle="1" w:styleId="hljs-keyword">
    <w:name w:val="hljs-keyword"/>
    <w:basedOn w:val="DefaultParagraphFont"/>
    <w:rsid w:val="00671735"/>
  </w:style>
  <w:style w:type="character" w:customStyle="1" w:styleId="violetChar">
    <w:name w:val="violet Char"/>
    <w:basedOn w:val="NormalWebChar"/>
    <w:link w:val="violet"/>
    <w:rsid w:val="00554476"/>
    <w:rPr>
      <w:rFonts w:ascii="inherit" w:eastAsia="Times New Roman" w:hAnsi="inherit" w:cs="Times New Roman"/>
      <w:color w:val="9C27B0"/>
      <w:sz w:val="32"/>
      <w:szCs w:val="32"/>
      <w:bdr w:val="none" w:sz="0" w:space="0" w:color="auto" w:frame="1"/>
      <w:shd w:val="clear" w:color="auto" w:fill="FFFFFF"/>
      <w:lang w:bidi="ar-SA"/>
    </w:rPr>
  </w:style>
  <w:style w:type="character" w:customStyle="1" w:styleId="hljs-comment">
    <w:name w:val="hljs-comment"/>
    <w:basedOn w:val="DefaultParagraphFont"/>
    <w:rsid w:val="00671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7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jetbrains.com/" TargetMode="External"/><Relationship Id="rId18" Type="http://schemas.openxmlformats.org/officeDocument/2006/relationships/hyperlink" Target="http://python.slides.com/colt/command-line-28" TargetMode="External"/><Relationship Id="rId26" Type="http://schemas.openxmlformats.org/officeDocument/2006/relationships/hyperlink" Target="http://python.slides.com/colt/lists-24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python.slides.com/colt/functions-part-1" TargetMode="External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python.slides.com/colt/generators-and-decorators" TargetMode="External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://python.slides.com/colt/variables-and-data-types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" TargetMode="External"/><Relationship Id="rId24" Type="http://schemas.openxmlformats.org/officeDocument/2006/relationships/hyperlink" Target="http://python.slides.com/colt/lists-23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python.slides.com/colt/lists-22" TargetMode="External"/><Relationship Id="rId28" Type="http://schemas.openxmlformats.org/officeDocument/2006/relationships/hyperlink" Target="http://python.slides.com/colt/lists-18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python.slides.com/colt/oop-21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://python.slides.com/colt/lists-13" TargetMode="External"/><Relationship Id="rId27" Type="http://schemas.openxmlformats.org/officeDocument/2006/relationships/hyperlink" Target="http://python.slides.com/colt/testing-25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5E9C48-8D0E-448D-93ED-07694EFAB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1</Pages>
  <Words>1091</Words>
  <Characters>6223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Master class</vt:lpstr>
      <vt:lpstr>    2. Cài đặt trên windows:</vt:lpstr>
      <vt:lpstr>    5. The Basics of Python</vt:lpstr>
      <vt:lpstr>The Modern Python 3 Bootcamp</vt:lpstr>
      <vt:lpstr>    3. WINDOWS Command Line Fundamentals</vt:lpstr>
      <vt:lpstr>    6. Numbers, Operators, and Comments</vt:lpstr>
      <vt:lpstr>    7. Variables and Strings</vt:lpstr>
      <vt:lpstr>    8. Boolean and Conditional Logic</vt:lpstr>
      <vt:lpstr>    10. Looping in Python</vt:lpstr>
    </vt:vector>
  </TitlesOfParts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2019-09-26T18:42:00Z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